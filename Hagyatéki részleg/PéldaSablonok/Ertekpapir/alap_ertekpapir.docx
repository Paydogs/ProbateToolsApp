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67B3D" w14:textId="345BEDD7" w:rsidR="00CB746B" w:rsidRPr="000755C8" w:rsidRDefault="000755C8" w:rsidP="00CB746B">
      <w:pPr>
        <w:tabs>
          <w:tab w:val="right" w:leader="hyphen" w:pos="9072"/>
        </w:tabs>
        <w:spacing w:before="120"/>
        <w:jc w:val="both"/>
        <w:rPr>
          <w:rFonts w:eastAsia="Times New Roman" w:cs="Times New Roman"/>
          <w:color w:val="000000"/>
          <w:szCs w:val="24"/>
        </w:rPr>
      </w:pPr>
      <w:bookmarkStart w:id="0" w:name="_Hlk30589465"/>
      <w:bookmarkStart w:id="1" w:name="_Hlk28034299"/>
      <w:r w:rsidRPr="00340263">
        <w:rPr>
          <w:rFonts w:eastAsia="Times New Roman" w:cs="Times New Roman"/>
          <w:color w:val="0000FF"/>
          <w:szCs w:val="24"/>
        </w:rPr>
        <w:t>${darabszam}</w:t>
      </w:r>
      <w:r w:rsidR="00CB746B" w:rsidRPr="00FE73FA">
        <w:rPr>
          <w:rFonts w:eastAsia="Times New Roman" w:cs="Times New Roman"/>
          <w:color w:val="0000FF"/>
          <w:szCs w:val="24"/>
        </w:rPr>
        <w:t xml:space="preserve"> </w:t>
      </w:r>
      <w:r w:rsidR="00CB746B" w:rsidRPr="00FE73FA">
        <w:rPr>
          <w:rFonts w:eastAsia="Times New Roman" w:cs="Times New Roman"/>
          <w:color w:val="000000"/>
          <w:szCs w:val="24"/>
        </w:rPr>
        <w:t xml:space="preserve">db </w:t>
      </w:r>
      <w:r w:rsidRPr="00340263">
        <w:rPr>
          <w:rFonts w:eastAsia="Times New Roman" w:cs="Times New Roman"/>
          <w:color w:val="0000FF"/>
          <w:szCs w:val="24"/>
        </w:rPr>
        <w:t>${</w:t>
      </w:r>
      <w:proofErr w:type="spellStart"/>
      <w:r w:rsidRPr="00340263">
        <w:rPr>
          <w:rFonts w:eastAsia="Times New Roman" w:cs="Times New Roman"/>
          <w:color w:val="0000FF"/>
          <w:szCs w:val="24"/>
        </w:rPr>
        <w:t>ertekpapirNev</w:t>
      </w:r>
      <w:proofErr w:type="spellEnd"/>
      <w:r w:rsidRPr="00340263">
        <w:rPr>
          <w:rFonts w:eastAsia="Times New Roman" w:cs="Times New Roman"/>
          <w:color w:val="0000FF"/>
          <w:szCs w:val="24"/>
        </w:rPr>
        <w:t>}</w:t>
      </w:r>
      <w:r w:rsidR="00CB746B" w:rsidRPr="00FE73FA">
        <w:rPr>
          <w:rFonts w:eastAsia="Times New Roman" w:cs="Times New Roman"/>
          <w:color w:val="000000"/>
          <w:szCs w:val="24"/>
        </w:rPr>
        <w:tab/>
      </w:r>
      <w:bookmarkStart w:id="2" w:name="_GoBack"/>
      <w:bookmarkEnd w:id="2"/>
      <w:r w:rsidRPr="00340263">
        <w:rPr>
          <w:b/>
          <w:color w:val="0000FF"/>
        </w:rPr>
        <w:t>${</w:t>
      </w:r>
      <w:proofErr w:type="spellStart"/>
      <w:r w:rsidRPr="00340263">
        <w:rPr>
          <w:b/>
          <w:color w:val="0000FF"/>
        </w:rPr>
        <w:t>forgalmiErtek</w:t>
      </w:r>
      <w:proofErr w:type="spellEnd"/>
      <w:r w:rsidRPr="00340263">
        <w:rPr>
          <w:b/>
          <w:color w:val="0000FF"/>
        </w:rPr>
        <w:t>}</w:t>
      </w:r>
      <w:r w:rsidR="00CB746B" w:rsidRPr="00FE73FA">
        <w:rPr>
          <w:b/>
        </w:rPr>
        <w:t>- Ft</w:t>
      </w:r>
      <w:bookmarkEnd w:id="0"/>
      <w:bookmarkEnd w:id="1"/>
    </w:p>
    <w:sectPr w:rsidR="00CB746B" w:rsidRPr="000755C8" w:rsidSect="00944443">
      <w:headerReference w:type="default" r:id="rId7"/>
      <w:footerReference w:type="default" r:id="rId8"/>
      <w:headerReference w:type="first" r:id="rId9"/>
      <w:footerReference w:type="first" r:id="rId10"/>
      <w:pgSz w:w="11909" w:h="16834" w:code="9"/>
      <w:pgMar w:top="1134" w:right="1418" w:bottom="851" w:left="1418" w:header="0" w:footer="454" w:gutter="0"/>
      <w:cols w:space="709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CDF8BF" w14:textId="77777777" w:rsidR="006A0F19" w:rsidRDefault="006A0F19">
      <w:r>
        <w:separator/>
      </w:r>
    </w:p>
  </w:endnote>
  <w:endnote w:type="continuationSeparator" w:id="0">
    <w:p w14:paraId="2D8CFCFE" w14:textId="77777777" w:rsidR="006A0F19" w:rsidRDefault="006A0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AC1D0" w14:textId="77777777" w:rsidR="006D683B" w:rsidRPr="0063284F" w:rsidRDefault="005467BE" w:rsidP="007D6DC8">
    <w:pPr>
      <w:tabs>
        <w:tab w:val="center" w:pos="4537"/>
        <w:tab w:val="right" w:pos="9075"/>
      </w:tabs>
      <w:jc w:val="center"/>
      <w:rPr>
        <w:rFonts w:cs="Times New Roman"/>
        <w:szCs w:val="24"/>
      </w:rPr>
    </w:pPr>
    <w:r w:rsidRPr="0063284F">
      <w:rPr>
        <w:rFonts w:cs="Times New Roman"/>
        <w:szCs w:val="24"/>
      </w:rP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7059A" w14:textId="77777777" w:rsidR="006D683B" w:rsidRPr="006D683B" w:rsidRDefault="00BA2E65">
    <w:pPr>
      <w:pStyle w:val="llb"/>
      <w:jc w:val="center"/>
      <w:rPr>
        <w:szCs w:val="24"/>
      </w:rPr>
    </w:pPr>
    <w:r w:rsidRPr="006D683B">
      <w:rPr>
        <w:szCs w:val="24"/>
      </w:rPr>
      <w:fldChar w:fldCharType="begin"/>
    </w:r>
    <w:r w:rsidR="00F74847" w:rsidRPr="006D683B">
      <w:rPr>
        <w:szCs w:val="24"/>
      </w:rPr>
      <w:instrText>PAGE   \* MERGEFORMAT</w:instrText>
    </w:r>
    <w:r w:rsidRPr="006D683B">
      <w:rPr>
        <w:szCs w:val="24"/>
      </w:rPr>
      <w:fldChar w:fldCharType="separate"/>
    </w:r>
    <w:r w:rsidR="00A939D2">
      <w:rPr>
        <w:noProof/>
        <w:szCs w:val="24"/>
      </w:rPr>
      <w:t>1</w:t>
    </w:r>
    <w:r w:rsidRPr="006D683B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45ABE" w14:textId="77777777" w:rsidR="006A0F19" w:rsidRDefault="006A0F19">
      <w:r>
        <w:separator/>
      </w:r>
    </w:p>
  </w:footnote>
  <w:footnote w:type="continuationSeparator" w:id="0">
    <w:p w14:paraId="7F7B6606" w14:textId="77777777" w:rsidR="006A0F19" w:rsidRDefault="006A0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23A72" w14:textId="77777777" w:rsidR="00C75DEE" w:rsidRDefault="00C75DEE" w:rsidP="00C75DEE">
    <w:pPr>
      <w:pStyle w:val="lfej"/>
      <w:ind w:left="-113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BD002" w14:textId="77777777" w:rsidR="009463FD" w:rsidRPr="009463FD" w:rsidRDefault="009463FD" w:rsidP="009463FD">
    <w:pPr>
      <w:rPr>
        <w:sz w:val="20"/>
      </w:rPr>
    </w:pPr>
  </w:p>
  <w:p w14:paraId="2FB7A4BC" w14:textId="77777777" w:rsidR="009463FD" w:rsidRPr="009463FD" w:rsidRDefault="009463FD" w:rsidP="009463FD">
    <w:pPr>
      <w:rPr>
        <w:sz w:val="20"/>
      </w:rPr>
    </w:pPr>
  </w:p>
  <w:p w14:paraId="288D6A4C" w14:textId="77777777" w:rsidR="00DA4AB0" w:rsidRPr="009463FD" w:rsidRDefault="00DA4AB0" w:rsidP="009463FD">
    <w:pPr>
      <w:pStyle w:val="lfej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2D8C"/>
    <w:multiLevelType w:val="hybridMultilevel"/>
    <w:tmpl w:val="31F4B836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C67306"/>
    <w:multiLevelType w:val="hybridMultilevel"/>
    <w:tmpl w:val="533C830C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2E75"/>
    <w:multiLevelType w:val="hybridMultilevel"/>
    <w:tmpl w:val="F9C6CE24"/>
    <w:lvl w:ilvl="0" w:tplc="8A847E40">
      <w:start w:val="1"/>
      <w:numFmt w:val="decimal"/>
      <w:lvlText w:val="%1.)"/>
      <w:lvlJc w:val="left"/>
      <w:pPr>
        <w:ind w:left="720" w:hanging="360"/>
      </w:pPr>
      <w:rPr>
        <w:rFonts w:eastAsia="Times New Roman" w:cs="Times New Roman"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7D06"/>
    <w:multiLevelType w:val="hybridMultilevel"/>
    <w:tmpl w:val="F9A85690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0EDD"/>
    <w:multiLevelType w:val="hybridMultilevel"/>
    <w:tmpl w:val="0166FE7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443883"/>
    <w:multiLevelType w:val="hybridMultilevel"/>
    <w:tmpl w:val="96105A0E"/>
    <w:lvl w:ilvl="0" w:tplc="876E24A6">
      <w:start w:val="1"/>
      <w:numFmt w:val="upperRoman"/>
      <w:suff w:val="nothing"/>
      <w:lvlText w:val="%1."/>
      <w:lvlJc w:val="right"/>
      <w:pPr>
        <w:ind w:left="0" w:firstLine="0"/>
      </w:pPr>
      <w:rPr>
        <w:rFonts w:hint="default"/>
      </w:rPr>
    </w:lvl>
    <w:lvl w:ilvl="1" w:tplc="5524D686">
      <w:start w:val="1"/>
      <w:numFmt w:val="decimal"/>
      <w:lvlText w:val="%2.)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150BA"/>
    <w:multiLevelType w:val="hybridMultilevel"/>
    <w:tmpl w:val="13C25072"/>
    <w:lvl w:ilvl="0" w:tplc="727EDF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F2BD4"/>
    <w:multiLevelType w:val="hybridMultilevel"/>
    <w:tmpl w:val="9580F1BA"/>
    <w:lvl w:ilvl="0" w:tplc="30189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6167C"/>
    <w:multiLevelType w:val="hybridMultilevel"/>
    <w:tmpl w:val="9580F1BA"/>
    <w:lvl w:ilvl="0" w:tplc="30189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F66DA"/>
    <w:multiLevelType w:val="hybridMultilevel"/>
    <w:tmpl w:val="B18CB7EA"/>
    <w:lvl w:ilvl="0" w:tplc="25A6B622">
      <w:start w:val="1"/>
      <w:numFmt w:val="decimal"/>
      <w:lvlText w:val="%1.)"/>
      <w:lvlJc w:val="left"/>
      <w:pPr>
        <w:ind w:left="720" w:hanging="360"/>
      </w:pPr>
      <w:rPr>
        <w:rFonts w:hint="default"/>
        <w:b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21BFC"/>
    <w:multiLevelType w:val="hybridMultilevel"/>
    <w:tmpl w:val="24A67D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26EAB"/>
    <w:multiLevelType w:val="hybridMultilevel"/>
    <w:tmpl w:val="E3F84A68"/>
    <w:lvl w:ilvl="0" w:tplc="EDEAA8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124855"/>
    <w:multiLevelType w:val="hybridMultilevel"/>
    <w:tmpl w:val="7112445C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0C930A3"/>
    <w:multiLevelType w:val="hybridMultilevel"/>
    <w:tmpl w:val="4492F4DA"/>
    <w:lvl w:ilvl="0" w:tplc="C4B26274">
      <w:start w:val="4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D5BBB"/>
    <w:multiLevelType w:val="hybridMultilevel"/>
    <w:tmpl w:val="BA8E6262"/>
    <w:lvl w:ilvl="0" w:tplc="D23E45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15543C"/>
    <w:multiLevelType w:val="hybridMultilevel"/>
    <w:tmpl w:val="0166FE7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222B09"/>
    <w:multiLevelType w:val="hybridMultilevel"/>
    <w:tmpl w:val="488C80A0"/>
    <w:lvl w:ilvl="0" w:tplc="F69C43B8">
      <w:start w:val="1"/>
      <w:numFmt w:val="decimal"/>
      <w:lvlText w:val="%1.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55548"/>
    <w:multiLevelType w:val="hybridMultilevel"/>
    <w:tmpl w:val="D0B8D17A"/>
    <w:lvl w:ilvl="0" w:tplc="C4F219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A1249F3"/>
    <w:multiLevelType w:val="hybridMultilevel"/>
    <w:tmpl w:val="88F49B16"/>
    <w:lvl w:ilvl="0" w:tplc="AF5CC824">
      <w:numFmt w:val="bullet"/>
      <w:lvlText w:val="-"/>
      <w:lvlJc w:val="left"/>
      <w:pPr>
        <w:ind w:left="1080" w:hanging="360"/>
      </w:pPr>
      <w:rPr>
        <w:rFonts w:ascii="Cambria Math" w:eastAsia="Cambria Math" w:hAnsi="Cambria Math" w:cs="Cambria Math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Tahoma" w:hAnsi="Tahoma" w:cs="Tahoma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Courier New" w:hAnsi="Courier New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Tahoma" w:hAnsi="Tahoma" w:cs="Tahoma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Courier New" w:hAnsi="Courier New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Wingdings" w:hAnsi="Wingdings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Tahoma" w:hAnsi="Tahoma" w:cs="Tahoma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Courier New" w:hAnsi="Courier New" w:hint="default"/>
      </w:rPr>
    </w:lvl>
  </w:abstractNum>
  <w:abstractNum w:abstractNumId="19" w15:restartNumberingAfterBreak="0">
    <w:nsid w:val="7D9230BF"/>
    <w:multiLevelType w:val="hybridMultilevel"/>
    <w:tmpl w:val="57C20DA8"/>
    <w:lvl w:ilvl="0" w:tplc="F828A610">
      <w:start w:val="1"/>
      <w:numFmt w:val="lowerLetter"/>
      <w:lvlText w:val="%1.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7"/>
  </w:num>
  <w:num w:numId="5">
    <w:abstractNumId w:val="18"/>
  </w:num>
  <w:num w:numId="6">
    <w:abstractNumId w:val="12"/>
  </w:num>
  <w:num w:numId="7">
    <w:abstractNumId w:val="17"/>
  </w:num>
  <w:num w:numId="8">
    <w:abstractNumId w:val="8"/>
  </w:num>
  <w:num w:numId="9">
    <w:abstractNumId w:val="15"/>
  </w:num>
  <w:num w:numId="10">
    <w:abstractNumId w:val="11"/>
  </w:num>
  <w:num w:numId="11">
    <w:abstractNumId w:val="10"/>
  </w:num>
  <w:num w:numId="12">
    <w:abstractNumId w:val="14"/>
  </w:num>
  <w:num w:numId="13">
    <w:abstractNumId w:val="9"/>
  </w:num>
  <w:num w:numId="14">
    <w:abstractNumId w:val="3"/>
  </w:num>
  <w:num w:numId="15">
    <w:abstractNumId w:val="16"/>
  </w:num>
  <w:num w:numId="16">
    <w:abstractNumId w:val="19"/>
  </w:num>
  <w:num w:numId="17">
    <w:abstractNumId w:val="6"/>
  </w:num>
  <w:num w:numId="18">
    <w:abstractNumId w:val="5"/>
  </w:num>
  <w:num w:numId="19">
    <w:abstractNumId w:val="2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4B"/>
    <w:rsid w:val="000008EA"/>
    <w:rsid w:val="00005BD2"/>
    <w:rsid w:val="00012C8F"/>
    <w:rsid w:val="00014839"/>
    <w:rsid w:val="00022BE7"/>
    <w:rsid w:val="00025CE2"/>
    <w:rsid w:val="0003474C"/>
    <w:rsid w:val="00045B15"/>
    <w:rsid w:val="0004725C"/>
    <w:rsid w:val="00047C9A"/>
    <w:rsid w:val="0005611D"/>
    <w:rsid w:val="000563FE"/>
    <w:rsid w:val="000755C8"/>
    <w:rsid w:val="00087B56"/>
    <w:rsid w:val="000946DC"/>
    <w:rsid w:val="00097395"/>
    <w:rsid w:val="000A063A"/>
    <w:rsid w:val="000A1819"/>
    <w:rsid w:val="000A1FB5"/>
    <w:rsid w:val="000A3D7F"/>
    <w:rsid w:val="000B3048"/>
    <w:rsid w:val="000B39A6"/>
    <w:rsid w:val="000B784E"/>
    <w:rsid w:val="000C2CA9"/>
    <w:rsid w:val="000C338F"/>
    <w:rsid w:val="000C55B4"/>
    <w:rsid w:val="000D2435"/>
    <w:rsid w:val="000E643F"/>
    <w:rsid w:val="000E6A51"/>
    <w:rsid w:val="000E7192"/>
    <w:rsid w:val="000F3D0C"/>
    <w:rsid w:val="000F6A58"/>
    <w:rsid w:val="00111E8E"/>
    <w:rsid w:val="0011244F"/>
    <w:rsid w:val="001158DF"/>
    <w:rsid w:val="00116FD0"/>
    <w:rsid w:val="001219CC"/>
    <w:rsid w:val="00123F0E"/>
    <w:rsid w:val="001253C0"/>
    <w:rsid w:val="00125D78"/>
    <w:rsid w:val="00127FB8"/>
    <w:rsid w:val="0013235D"/>
    <w:rsid w:val="00136816"/>
    <w:rsid w:val="001509B3"/>
    <w:rsid w:val="00153A60"/>
    <w:rsid w:val="00157E70"/>
    <w:rsid w:val="001616C4"/>
    <w:rsid w:val="0016588D"/>
    <w:rsid w:val="00167BF4"/>
    <w:rsid w:val="001710A5"/>
    <w:rsid w:val="00172AEF"/>
    <w:rsid w:val="001754C4"/>
    <w:rsid w:val="001758A4"/>
    <w:rsid w:val="00175CC9"/>
    <w:rsid w:val="00182E3C"/>
    <w:rsid w:val="0018645E"/>
    <w:rsid w:val="00194DC7"/>
    <w:rsid w:val="001A15DA"/>
    <w:rsid w:val="001A18A9"/>
    <w:rsid w:val="001A4C5B"/>
    <w:rsid w:val="001B1EAB"/>
    <w:rsid w:val="001B22AE"/>
    <w:rsid w:val="001B274F"/>
    <w:rsid w:val="001B2D05"/>
    <w:rsid w:val="001B4577"/>
    <w:rsid w:val="001C3AEC"/>
    <w:rsid w:val="001E1822"/>
    <w:rsid w:val="001E2C4B"/>
    <w:rsid w:val="001E338D"/>
    <w:rsid w:val="001E3605"/>
    <w:rsid w:val="001F06F9"/>
    <w:rsid w:val="001F30BD"/>
    <w:rsid w:val="001F5F71"/>
    <w:rsid w:val="001F7FE8"/>
    <w:rsid w:val="00222583"/>
    <w:rsid w:val="002248E9"/>
    <w:rsid w:val="002253D1"/>
    <w:rsid w:val="00225984"/>
    <w:rsid w:val="002314B0"/>
    <w:rsid w:val="0024658C"/>
    <w:rsid w:val="0025089F"/>
    <w:rsid w:val="0025588B"/>
    <w:rsid w:val="00255E7A"/>
    <w:rsid w:val="002570AB"/>
    <w:rsid w:val="002571D4"/>
    <w:rsid w:val="002648AB"/>
    <w:rsid w:val="00284766"/>
    <w:rsid w:val="002866C4"/>
    <w:rsid w:val="002876A7"/>
    <w:rsid w:val="002A4C8C"/>
    <w:rsid w:val="002A56EC"/>
    <w:rsid w:val="002B7126"/>
    <w:rsid w:val="002C468A"/>
    <w:rsid w:val="002D0B88"/>
    <w:rsid w:val="002D4010"/>
    <w:rsid w:val="002D66CE"/>
    <w:rsid w:val="002E0147"/>
    <w:rsid w:val="002E1B53"/>
    <w:rsid w:val="002E1E46"/>
    <w:rsid w:val="002E1FA5"/>
    <w:rsid w:val="002F191A"/>
    <w:rsid w:val="002F2541"/>
    <w:rsid w:val="002F279A"/>
    <w:rsid w:val="002F41A1"/>
    <w:rsid w:val="002F70C9"/>
    <w:rsid w:val="00301387"/>
    <w:rsid w:val="00304555"/>
    <w:rsid w:val="003047D9"/>
    <w:rsid w:val="00305BA3"/>
    <w:rsid w:val="00305CF7"/>
    <w:rsid w:val="003207DF"/>
    <w:rsid w:val="00320B03"/>
    <w:rsid w:val="00322965"/>
    <w:rsid w:val="00325789"/>
    <w:rsid w:val="003348BC"/>
    <w:rsid w:val="00337169"/>
    <w:rsid w:val="00340263"/>
    <w:rsid w:val="003418D9"/>
    <w:rsid w:val="003429DA"/>
    <w:rsid w:val="00343A7E"/>
    <w:rsid w:val="00370344"/>
    <w:rsid w:val="00371A06"/>
    <w:rsid w:val="003748B8"/>
    <w:rsid w:val="003764B1"/>
    <w:rsid w:val="00384AAE"/>
    <w:rsid w:val="00394030"/>
    <w:rsid w:val="003A3E6C"/>
    <w:rsid w:val="003A484B"/>
    <w:rsid w:val="003A61B0"/>
    <w:rsid w:val="003A757F"/>
    <w:rsid w:val="003B6145"/>
    <w:rsid w:val="003C0717"/>
    <w:rsid w:val="003C2C57"/>
    <w:rsid w:val="003C53CE"/>
    <w:rsid w:val="003C5D45"/>
    <w:rsid w:val="003C657A"/>
    <w:rsid w:val="003C7660"/>
    <w:rsid w:val="003D5B05"/>
    <w:rsid w:val="003E7CEB"/>
    <w:rsid w:val="003F2A8B"/>
    <w:rsid w:val="0040289A"/>
    <w:rsid w:val="004033F9"/>
    <w:rsid w:val="00405BDE"/>
    <w:rsid w:val="00405C95"/>
    <w:rsid w:val="00410738"/>
    <w:rsid w:val="00412395"/>
    <w:rsid w:val="0041387A"/>
    <w:rsid w:val="00413BD8"/>
    <w:rsid w:val="00416939"/>
    <w:rsid w:val="004237A1"/>
    <w:rsid w:val="004244D6"/>
    <w:rsid w:val="00436145"/>
    <w:rsid w:val="0044012C"/>
    <w:rsid w:val="00441529"/>
    <w:rsid w:val="004416F4"/>
    <w:rsid w:val="00445C8F"/>
    <w:rsid w:val="00446B0D"/>
    <w:rsid w:val="00446FA6"/>
    <w:rsid w:val="00447EE0"/>
    <w:rsid w:val="00452529"/>
    <w:rsid w:val="00453E5F"/>
    <w:rsid w:val="0045485C"/>
    <w:rsid w:val="004551E9"/>
    <w:rsid w:val="00455687"/>
    <w:rsid w:val="00460159"/>
    <w:rsid w:val="004741E7"/>
    <w:rsid w:val="00482C83"/>
    <w:rsid w:val="00484A65"/>
    <w:rsid w:val="004858D8"/>
    <w:rsid w:val="004942C9"/>
    <w:rsid w:val="00495200"/>
    <w:rsid w:val="00496C48"/>
    <w:rsid w:val="004A423B"/>
    <w:rsid w:val="004A5921"/>
    <w:rsid w:val="004A7F7E"/>
    <w:rsid w:val="004B1507"/>
    <w:rsid w:val="004C58F3"/>
    <w:rsid w:val="004D3BA2"/>
    <w:rsid w:val="004E1A7E"/>
    <w:rsid w:val="004E6672"/>
    <w:rsid w:val="004F12D1"/>
    <w:rsid w:val="004F36F5"/>
    <w:rsid w:val="004F4A30"/>
    <w:rsid w:val="004F5D45"/>
    <w:rsid w:val="004F7D90"/>
    <w:rsid w:val="00501B6D"/>
    <w:rsid w:val="00502237"/>
    <w:rsid w:val="00503E95"/>
    <w:rsid w:val="00506638"/>
    <w:rsid w:val="00520AEE"/>
    <w:rsid w:val="00520DE3"/>
    <w:rsid w:val="005214A9"/>
    <w:rsid w:val="00527AF9"/>
    <w:rsid w:val="005303A9"/>
    <w:rsid w:val="00530722"/>
    <w:rsid w:val="005426C9"/>
    <w:rsid w:val="00543199"/>
    <w:rsid w:val="00543337"/>
    <w:rsid w:val="0054611D"/>
    <w:rsid w:val="005467BE"/>
    <w:rsid w:val="005765F9"/>
    <w:rsid w:val="00581B21"/>
    <w:rsid w:val="00584165"/>
    <w:rsid w:val="005845AD"/>
    <w:rsid w:val="005859C1"/>
    <w:rsid w:val="00593616"/>
    <w:rsid w:val="005939F3"/>
    <w:rsid w:val="00594CA8"/>
    <w:rsid w:val="0059541D"/>
    <w:rsid w:val="005A258D"/>
    <w:rsid w:val="005B7B03"/>
    <w:rsid w:val="005C1B65"/>
    <w:rsid w:val="005D19E6"/>
    <w:rsid w:val="005D1A87"/>
    <w:rsid w:val="005E313B"/>
    <w:rsid w:val="005E57DA"/>
    <w:rsid w:val="005E5B6B"/>
    <w:rsid w:val="005F3FED"/>
    <w:rsid w:val="00600D7A"/>
    <w:rsid w:val="0061112E"/>
    <w:rsid w:val="00614683"/>
    <w:rsid w:val="0061618A"/>
    <w:rsid w:val="0061654D"/>
    <w:rsid w:val="006210AE"/>
    <w:rsid w:val="00624133"/>
    <w:rsid w:val="00624F31"/>
    <w:rsid w:val="00626A52"/>
    <w:rsid w:val="00626B66"/>
    <w:rsid w:val="0063284F"/>
    <w:rsid w:val="006462D5"/>
    <w:rsid w:val="0064650E"/>
    <w:rsid w:val="00650877"/>
    <w:rsid w:val="006515B7"/>
    <w:rsid w:val="0065269C"/>
    <w:rsid w:val="00652A67"/>
    <w:rsid w:val="0065312F"/>
    <w:rsid w:val="00653742"/>
    <w:rsid w:val="006537F5"/>
    <w:rsid w:val="00654AA0"/>
    <w:rsid w:val="00660905"/>
    <w:rsid w:val="00662B3D"/>
    <w:rsid w:val="006642BA"/>
    <w:rsid w:val="00670A3D"/>
    <w:rsid w:val="00675E11"/>
    <w:rsid w:val="00675F19"/>
    <w:rsid w:val="00676B93"/>
    <w:rsid w:val="00677472"/>
    <w:rsid w:val="006851E9"/>
    <w:rsid w:val="006970A0"/>
    <w:rsid w:val="006976A8"/>
    <w:rsid w:val="006A0F19"/>
    <w:rsid w:val="006A3263"/>
    <w:rsid w:val="006B1702"/>
    <w:rsid w:val="006B1924"/>
    <w:rsid w:val="006B63E8"/>
    <w:rsid w:val="006C3C92"/>
    <w:rsid w:val="006C6686"/>
    <w:rsid w:val="006D0627"/>
    <w:rsid w:val="006D49AD"/>
    <w:rsid w:val="006D683B"/>
    <w:rsid w:val="006D70F0"/>
    <w:rsid w:val="006E09C0"/>
    <w:rsid w:val="006E0FD4"/>
    <w:rsid w:val="006E1E72"/>
    <w:rsid w:val="006E3DE7"/>
    <w:rsid w:val="006E52DF"/>
    <w:rsid w:val="006E7F11"/>
    <w:rsid w:val="006F29E0"/>
    <w:rsid w:val="006F5438"/>
    <w:rsid w:val="00710E2A"/>
    <w:rsid w:val="00716DE9"/>
    <w:rsid w:val="0072461D"/>
    <w:rsid w:val="00726DFE"/>
    <w:rsid w:val="00730AF0"/>
    <w:rsid w:val="00740E37"/>
    <w:rsid w:val="007473F3"/>
    <w:rsid w:val="00761C14"/>
    <w:rsid w:val="0076523D"/>
    <w:rsid w:val="00765FEC"/>
    <w:rsid w:val="00774D33"/>
    <w:rsid w:val="007775C7"/>
    <w:rsid w:val="00782AE0"/>
    <w:rsid w:val="0078654D"/>
    <w:rsid w:val="00787414"/>
    <w:rsid w:val="007931D3"/>
    <w:rsid w:val="00795612"/>
    <w:rsid w:val="00795E85"/>
    <w:rsid w:val="007A08D5"/>
    <w:rsid w:val="007A3603"/>
    <w:rsid w:val="007A558C"/>
    <w:rsid w:val="007A59F8"/>
    <w:rsid w:val="007A62C1"/>
    <w:rsid w:val="007A686A"/>
    <w:rsid w:val="007A7993"/>
    <w:rsid w:val="007A7A9D"/>
    <w:rsid w:val="007B03DE"/>
    <w:rsid w:val="007B1DBB"/>
    <w:rsid w:val="007B1FAA"/>
    <w:rsid w:val="007B2628"/>
    <w:rsid w:val="007B6D22"/>
    <w:rsid w:val="007C19CD"/>
    <w:rsid w:val="007C7494"/>
    <w:rsid w:val="007D0C6B"/>
    <w:rsid w:val="007D0D78"/>
    <w:rsid w:val="007D6DC8"/>
    <w:rsid w:val="007D6F7C"/>
    <w:rsid w:val="007E3700"/>
    <w:rsid w:val="007F31B5"/>
    <w:rsid w:val="007F36E5"/>
    <w:rsid w:val="007F575C"/>
    <w:rsid w:val="00802A3F"/>
    <w:rsid w:val="00804A69"/>
    <w:rsid w:val="0080774C"/>
    <w:rsid w:val="0080783D"/>
    <w:rsid w:val="0081064F"/>
    <w:rsid w:val="00810E1A"/>
    <w:rsid w:val="0081187A"/>
    <w:rsid w:val="00814743"/>
    <w:rsid w:val="00814948"/>
    <w:rsid w:val="00815461"/>
    <w:rsid w:val="00817DAC"/>
    <w:rsid w:val="00821EC1"/>
    <w:rsid w:val="0082250B"/>
    <w:rsid w:val="00823B10"/>
    <w:rsid w:val="008253A4"/>
    <w:rsid w:val="0084106F"/>
    <w:rsid w:val="00843C37"/>
    <w:rsid w:val="008522C4"/>
    <w:rsid w:val="0085753E"/>
    <w:rsid w:val="008612A7"/>
    <w:rsid w:val="008654C5"/>
    <w:rsid w:val="0087031E"/>
    <w:rsid w:val="00873D43"/>
    <w:rsid w:val="0088039D"/>
    <w:rsid w:val="00880799"/>
    <w:rsid w:val="008833EF"/>
    <w:rsid w:val="008875BC"/>
    <w:rsid w:val="00890B77"/>
    <w:rsid w:val="008913C9"/>
    <w:rsid w:val="008923AD"/>
    <w:rsid w:val="008924C3"/>
    <w:rsid w:val="008976F1"/>
    <w:rsid w:val="008A0FD3"/>
    <w:rsid w:val="008A5201"/>
    <w:rsid w:val="008B1E5D"/>
    <w:rsid w:val="008B3234"/>
    <w:rsid w:val="008B37B8"/>
    <w:rsid w:val="008B4DD9"/>
    <w:rsid w:val="008B4FE2"/>
    <w:rsid w:val="008B5E4E"/>
    <w:rsid w:val="008B6C98"/>
    <w:rsid w:val="008C2795"/>
    <w:rsid w:val="008C5990"/>
    <w:rsid w:val="008C6034"/>
    <w:rsid w:val="008D0372"/>
    <w:rsid w:val="008D0648"/>
    <w:rsid w:val="008E0BD6"/>
    <w:rsid w:val="008E26B1"/>
    <w:rsid w:val="008E4F6C"/>
    <w:rsid w:val="00900693"/>
    <w:rsid w:val="00901B28"/>
    <w:rsid w:val="00905A83"/>
    <w:rsid w:val="00915709"/>
    <w:rsid w:val="00920596"/>
    <w:rsid w:val="00923D8A"/>
    <w:rsid w:val="009265D3"/>
    <w:rsid w:val="00932F98"/>
    <w:rsid w:val="00940F42"/>
    <w:rsid w:val="00944443"/>
    <w:rsid w:val="009463FD"/>
    <w:rsid w:val="00950574"/>
    <w:rsid w:val="00950642"/>
    <w:rsid w:val="0095102F"/>
    <w:rsid w:val="0095127C"/>
    <w:rsid w:val="00952AA4"/>
    <w:rsid w:val="00952FB7"/>
    <w:rsid w:val="009564AF"/>
    <w:rsid w:val="00960282"/>
    <w:rsid w:val="0096749F"/>
    <w:rsid w:val="009708F5"/>
    <w:rsid w:val="00970FE1"/>
    <w:rsid w:val="009725A3"/>
    <w:rsid w:val="00972B54"/>
    <w:rsid w:val="00973C75"/>
    <w:rsid w:val="00974432"/>
    <w:rsid w:val="00987F98"/>
    <w:rsid w:val="009918CC"/>
    <w:rsid w:val="0099417E"/>
    <w:rsid w:val="00994DBD"/>
    <w:rsid w:val="009A126B"/>
    <w:rsid w:val="009A4A80"/>
    <w:rsid w:val="009A4D54"/>
    <w:rsid w:val="009B11BE"/>
    <w:rsid w:val="009B27B8"/>
    <w:rsid w:val="009B35BA"/>
    <w:rsid w:val="009B3A3B"/>
    <w:rsid w:val="009C1200"/>
    <w:rsid w:val="009C2152"/>
    <w:rsid w:val="009D518B"/>
    <w:rsid w:val="009D6027"/>
    <w:rsid w:val="009E149B"/>
    <w:rsid w:val="009E713F"/>
    <w:rsid w:val="009F1180"/>
    <w:rsid w:val="009F228F"/>
    <w:rsid w:val="009F3908"/>
    <w:rsid w:val="00A02A49"/>
    <w:rsid w:val="00A123A7"/>
    <w:rsid w:val="00A131BD"/>
    <w:rsid w:val="00A15D38"/>
    <w:rsid w:val="00A24596"/>
    <w:rsid w:val="00A322DD"/>
    <w:rsid w:val="00A376BB"/>
    <w:rsid w:val="00A37ACD"/>
    <w:rsid w:val="00A402E0"/>
    <w:rsid w:val="00A40974"/>
    <w:rsid w:val="00A412A2"/>
    <w:rsid w:val="00A43647"/>
    <w:rsid w:val="00A46455"/>
    <w:rsid w:val="00A52E2D"/>
    <w:rsid w:val="00A5504A"/>
    <w:rsid w:val="00A6226E"/>
    <w:rsid w:val="00A63358"/>
    <w:rsid w:val="00A66450"/>
    <w:rsid w:val="00A6707E"/>
    <w:rsid w:val="00A71A6A"/>
    <w:rsid w:val="00A82DB6"/>
    <w:rsid w:val="00A87050"/>
    <w:rsid w:val="00A939D2"/>
    <w:rsid w:val="00A94618"/>
    <w:rsid w:val="00A9791E"/>
    <w:rsid w:val="00AA02CE"/>
    <w:rsid w:val="00AA0389"/>
    <w:rsid w:val="00AC138B"/>
    <w:rsid w:val="00AC1817"/>
    <w:rsid w:val="00AC72C6"/>
    <w:rsid w:val="00AD2958"/>
    <w:rsid w:val="00AD3B8D"/>
    <w:rsid w:val="00AD4B4A"/>
    <w:rsid w:val="00AD5511"/>
    <w:rsid w:val="00AE02FA"/>
    <w:rsid w:val="00AE5CB5"/>
    <w:rsid w:val="00AF2EDE"/>
    <w:rsid w:val="00B0087F"/>
    <w:rsid w:val="00B13C2C"/>
    <w:rsid w:val="00B3403C"/>
    <w:rsid w:val="00B34D66"/>
    <w:rsid w:val="00B44C70"/>
    <w:rsid w:val="00B50FAB"/>
    <w:rsid w:val="00B511E3"/>
    <w:rsid w:val="00B625CB"/>
    <w:rsid w:val="00B63439"/>
    <w:rsid w:val="00B66063"/>
    <w:rsid w:val="00B6620B"/>
    <w:rsid w:val="00B66F14"/>
    <w:rsid w:val="00B8027E"/>
    <w:rsid w:val="00B876B5"/>
    <w:rsid w:val="00B977D5"/>
    <w:rsid w:val="00BA2E65"/>
    <w:rsid w:val="00BA3798"/>
    <w:rsid w:val="00BA3C4D"/>
    <w:rsid w:val="00BB08ED"/>
    <w:rsid w:val="00BC56E5"/>
    <w:rsid w:val="00BC682C"/>
    <w:rsid w:val="00BC6925"/>
    <w:rsid w:val="00BD0947"/>
    <w:rsid w:val="00BD190E"/>
    <w:rsid w:val="00BD2FA4"/>
    <w:rsid w:val="00BD5C80"/>
    <w:rsid w:val="00BE20CD"/>
    <w:rsid w:val="00BE5238"/>
    <w:rsid w:val="00BE7E42"/>
    <w:rsid w:val="00BF1B37"/>
    <w:rsid w:val="00BF1C6B"/>
    <w:rsid w:val="00BF3659"/>
    <w:rsid w:val="00BF5697"/>
    <w:rsid w:val="00C04833"/>
    <w:rsid w:val="00C076A0"/>
    <w:rsid w:val="00C07A62"/>
    <w:rsid w:val="00C1104D"/>
    <w:rsid w:val="00C110B5"/>
    <w:rsid w:val="00C12BEF"/>
    <w:rsid w:val="00C17C31"/>
    <w:rsid w:val="00C308A7"/>
    <w:rsid w:val="00C36EE8"/>
    <w:rsid w:val="00C471E0"/>
    <w:rsid w:val="00C509EE"/>
    <w:rsid w:val="00C5431B"/>
    <w:rsid w:val="00C549E6"/>
    <w:rsid w:val="00C5760B"/>
    <w:rsid w:val="00C70A3C"/>
    <w:rsid w:val="00C70C27"/>
    <w:rsid w:val="00C74AF7"/>
    <w:rsid w:val="00C75B91"/>
    <w:rsid w:val="00C75DEE"/>
    <w:rsid w:val="00C7624A"/>
    <w:rsid w:val="00C802D5"/>
    <w:rsid w:val="00C87830"/>
    <w:rsid w:val="00C92CDB"/>
    <w:rsid w:val="00C954C2"/>
    <w:rsid w:val="00C96317"/>
    <w:rsid w:val="00C968B1"/>
    <w:rsid w:val="00CB22FD"/>
    <w:rsid w:val="00CB4D10"/>
    <w:rsid w:val="00CB51DB"/>
    <w:rsid w:val="00CB746B"/>
    <w:rsid w:val="00CD06E7"/>
    <w:rsid w:val="00CD114B"/>
    <w:rsid w:val="00CD238D"/>
    <w:rsid w:val="00CD3DD1"/>
    <w:rsid w:val="00CE03D9"/>
    <w:rsid w:val="00CF4C6A"/>
    <w:rsid w:val="00D00448"/>
    <w:rsid w:val="00D01FF3"/>
    <w:rsid w:val="00D0469F"/>
    <w:rsid w:val="00D1273B"/>
    <w:rsid w:val="00D1529E"/>
    <w:rsid w:val="00D160E0"/>
    <w:rsid w:val="00D219B4"/>
    <w:rsid w:val="00D23D49"/>
    <w:rsid w:val="00D30BA2"/>
    <w:rsid w:val="00D320D3"/>
    <w:rsid w:val="00D32100"/>
    <w:rsid w:val="00D40DD8"/>
    <w:rsid w:val="00D42BF8"/>
    <w:rsid w:val="00D447C9"/>
    <w:rsid w:val="00D47171"/>
    <w:rsid w:val="00D63ACD"/>
    <w:rsid w:val="00D72470"/>
    <w:rsid w:val="00D7557F"/>
    <w:rsid w:val="00D80E3B"/>
    <w:rsid w:val="00D819C9"/>
    <w:rsid w:val="00D879CF"/>
    <w:rsid w:val="00DA4AB0"/>
    <w:rsid w:val="00DA563F"/>
    <w:rsid w:val="00DA594A"/>
    <w:rsid w:val="00DA7A9F"/>
    <w:rsid w:val="00DB2C67"/>
    <w:rsid w:val="00DC1D61"/>
    <w:rsid w:val="00DC7C87"/>
    <w:rsid w:val="00DE19EB"/>
    <w:rsid w:val="00DF57FF"/>
    <w:rsid w:val="00DF5906"/>
    <w:rsid w:val="00E02DC6"/>
    <w:rsid w:val="00E0473E"/>
    <w:rsid w:val="00E06F86"/>
    <w:rsid w:val="00E133A4"/>
    <w:rsid w:val="00E1417D"/>
    <w:rsid w:val="00E24A67"/>
    <w:rsid w:val="00E24CC2"/>
    <w:rsid w:val="00E30CB2"/>
    <w:rsid w:val="00E3763B"/>
    <w:rsid w:val="00E4118E"/>
    <w:rsid w:val="00E41A3C"/>
    <w:rsid w:val="00E535F7"/>
    <w:rsid w:val="00E53E3B"/>
    <w:rsid w:val="00E53FB1"/>
    <w:rsid w:val="00E544E9"/>
    <w:rsid w:val="00E57504"/>
    <w:rsid w:val="00E6060F"/>
    <w:rsid w:val="00E61B2E"/>
    <w:rsid w:val="00E63E65"/>
    <w:rsid w:val="00E66670"/>
    <w:rsid w:val="00E726A0"/>
    <w:rsid w:val="00E733C7"/>
    <w:rsid w:val="00E737DF"/>
    <w:rsid w:val="00E8107E"/>
    <w:rsid w:val="00E92488"/>
    <w:rsid w:val="00E925EE"/>
    <w:rsid w:val="00E939F3"/>
    <w:rsid w:val="00EA4CD1"/>
    <w:rsid w:val="00EB100E"/>
    <w:rsid w:val="00EB5B90"/>
    <w:rsid w:val="00EB6155"/>
    <w:rsid w:val="00EC28C5"/>
    <w:rsid w:val="00EC2B82"/>
    <w:rsid w:val="00EC7F5D"/>
    <w:rsid w:val="00ED4656"/>
    <w:rsid w:val="00EE176C"/>
    <w:rsid w:val="00EE212F"/>
    <w:rsid w:val="00EE5997"/>
    <w:rsid w:val="00EF06B1"/>
    <w:rsid w:val="00F03458"/>
    <w:rsid w:val="00F04B13"/>
    <w:rsid w:val="00F11A70"/>
    <w:rsid w:val="00F141B6"/>
    <w:rsid w:val="00F144A5"/>
    <w:rsid w:val="00F175F4"/>
    <w:rsid w:val="00F2463C"/>
    <w:rsid w:val="00F24B09"/>
    <w:rsid w:val="00F278A4"/>
    <w:rsid w:val="00F279F6"/>
    <w:rsid w:val="00F30644"/>
    <w:rsid w:val="00F30795"/>
    <w:rsid w:val="00F30830"/>
    <w:rsid w:val="00F32DF7"/>
    <w:rsid w:val="00F33429"/>
    <w:rsid w:val="00F33EF5"/>
    <w:rsid w:val="00F44600"/>
    <w:rsid w:val="00F47150"/>
    <w:rsid w:val="00F63371"/>
    <w:rsid w:val="00F636A2"/>
    <w:rsid w:val="00F650AE"/>
    <w:rsid w:val="00F74847"/>
    <w:rsid w:val="00F83070"/>
    <w:rsid w:val="00F838C8"/>
    <w:rsid w:val="00F85DDB"/>
    <w:rsid w:val="00F93FF6"/>
    <w:rsid w:val="00FA08ED"/>
    <w:rsid w:val="00FA1188"/>
    <w:rsid w:val="00FA336D"/>
    <w:rsid w:val="00FB4BC5"/>
    <w:rsid w:val="00FC1FE7"/>
    <w:rsid w:val="00FD217E"/>
    <w:rsid w:val="00FD538F"/>
    <w:rsid w:val="00FD7529"/>
    <w:rsid w:val="00FE06DA"/>
    <w:rsid w:val="00FE453E"/>
    <w:rsid w:val="00FE4AAC"/>
    <w:rsid w:val="00FE73FA"/>
    <w:rsid w:val="00FF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9B9F50"/>
  <w15:docId w15:val="{729C6F22-B159-4285-BFFA-3251E79F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="Cambria Math" w:hAnsi="Cambria Math" w:cs="Cambria Math"/>
        <w:lang w:val="hu-HU" w:eastAsia="hu-H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  <w:rsid w:val="00DF57FF"/>
    <w:pPr>
      <w:widowControl w:val="0"/>
      <w:autoSpaceDE w:val="0"/>
      <w:autoSpaceDN w:val="0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qFormat/>
    <w:rsid w:val="00581B21"/>
    <w:pPr>
      <w:keepNext/>
      <w:jc w:val="both"/>
      <w:outlineLvl w:val="0"/>
    </w:pPr>
    <w:rPr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581B21"/>
    <w:pPr>
      <w:tabs>
        <w:tab w:val="center" w:pos="4536"/>
        <w:tab w:val="right" w:pos="9072"/>
      </w:tabs>
    </w:pPr>
  </w:style>
  <w:style w:type="paragraph" w:styleId="Szvegtrzsbehzssal">
    <w:name w:val="Body Text Indent"/>
    <w:basedOn w:val="Norml"/>
    <w:rsid w:val="00581B21"/>
    <w:pPr>
      <w:jc w:val="both"/>
    </w:pPr>
    <w:rPr>
      <w:szCs w:val="24"/>
    </w:rPr>
  </w:style>
  <w:style w:type="paragraph" w:styleId="Buborkszveg">
    <w:name w:val="Balloon Text"/>
    <w:basedOn w:val="Norml"/>
    <w:link w:val="BuborkszvegChar"/>
    <w:rsid w:val="00A5504A"/>
    <w:rPr>
      <w:rFonts w:ascii="Wingdings 3" w:hAnsi="Wingdings 3"/>
      <w:sz w:val="16"/>
      <w:szCs w:val="16"/>
    </w:rPr>
  </w:style>
  <w:style w:type="character" w:customStyle="1" w:styleId="BuborkszvegChar">
    <w:name w:val="Buborékszöveg Char"/>
    <w:link w:val="Buborkszveg"/>
    <w:rsid w:val="00A5504A"/>
    <w:rPr>
      <w:rFonts w:ascii="Wingdings 3" w:hAnsi="Wingdings 3" w:cs="Wingdings 3"/>
      <w:sz w:val="16"/>
      <w:szCs w:val="16"/>
    </w:rPr>
  </w:style>
  <w:style w:type="paragraph" w:styleId="Szvegtrzs">
    <w:name w:val="Body Text"/>
    <w:basedOn w:val="Norml"/>
    <w:rsid w:val="00F30795"/>
    <w:pPr>
      <w:spacing w:after="120"/>
    </w:pPr>
  </w:style>
  <w:style w:type="paragraph" w:styleId="lfej">
    <w:name w:val="header"/>
    <w:basedOn w:val="Norml"/>
    <w:link w:val="lfejChar"/>
    <w:rsid w:val="007D6DC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7D6DC8"/>
  </w:style>
  <w:style w:type="character" w:customStyle="1" w:styleId="llbChar">
    <w:name w:val="Élőláb Char"/>
    <w:link w:val="llb"/>
    <w:uiPriority w:val="99"/>
    <w:rsid w:val="00F74847"/>
  </w:style>
  <w:style w:type="character" w:styleId="Kiemels2">
    <w:name w:val="Strong"/>
    <w:uiPriority w:val="99"/>
    <w:qFormat/>
    <w:rsid w:val="00045B15"/>
    <w:rPr>
      <w:b/>
      <w:bCs/>
    </w:rPr>
  </w:style>
  <w:style w:type="paragraph" w:styleId="Listaszerbekezds">
    <w:name w:val="List Paragraph"/>
    <w:basedOn w:val="Norml"/>
    <w:uiPriority w:val="34"/>
    <w:qFormat/>
    <w:rsid w:val="00C87830"/>
    <w:pPr>
      <w:ind w:left="720"/>
      <w:contextualSpacing/>
    </w:pPr>
  </w:style>
  <w:style w:type="paragraph" w:customStyle="1" w:styleId="Default">
    <w:name w:val="Default"/>
    <w:rsid w:val="00F11A7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lWeb">
    <w:name w:val="Normal (Web)"/>
    <w:basedOn w:val="Norml"/>
    <w:uiPriority w:val="99"/>
    <w:unhideWhenUsed/>
    <w:rsid w:val="00520AE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color w:val="000000"/>
      <w:szCs w:val="24"/>
    </w:rPr>
  </w:style>
  <w:style w:type="character" w:styleId="Jegyzethivatkozs">
    <w:name w:val="annotation reference"/>
    <w:basedOn w:val="Bekezdsalapbettpusa"/>
    <w:semiHidden/>
    <w:unhideWhenUsed/>
    <w:rsid w:val="00905A83"/>
    <w:rPr>
      <w:sz w:val="16"/>
      <w:szCs w:val="16"/>
    </w:rPr>
  </w:style>
  <w:style w:type="paragraph" w:styleId="Jegyzetszveg">
    <w:name w:val="annotation text"/>
    <w:basedOn w:val="Norml"/>
    <w:link w:val="JegyzetszvegChar"/>
    <w:semiHidden/>
    <w:unhideWhenUsed/>
    <w:rsid w:val="00905A83"/>
    <w:rPr>
      <w:sz w:val="20"/>
    </w:rPr>
  </w:style>
  <w:style w:type="character" w:customStyle="1" w:styleId="JegyzetszvegChar">
    <w:name w:val="Jegyzetszöveg Char"/>
    <w:basedOn w:val="Bekezdsalapbettpusa"/>
    <w:link w:val="Jegyzetszveg"/>
    <w:semiHidden/>
    <w:rsid w:val="00905A83"/>
    <w:rPr>
      <w:rFonts w:ascii="Times New Roman" w:hAnsi="Times New Roman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rsid w:val="00905A8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semiHidden/>
    <w:rsid w:val="00905A83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deguz.horvath\Desktop\&#250;jak\41_a_1_H&#193;V_TK_alaphagyat&#233;k_ht_gy_FOLY2020_20200131ig%20indult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41_a_1_HÁV_TK_alaphagyaték_ht_gy_FOLY2020_20200131ig indult.dotx</Template>
  <TotalTime>21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Dr. Böröcz Helga közjegyző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Horváth Bendegúz dr.</dc:creator>
  <cp:lastModifiedBy>Andras Olah</cp:lastModifiedBy>
  <cp:revision>8</cp:revision>
  <cp:lastPrinted>2026-02-02T12:46:00Z</cp:lastPrinted>
  <dcterms:created xsi:type="dcterms:W3CDTF">2026-08-25T18:22:00Z</dcterms:created>
  <dcterms:modified xsi:type="dcterms:W3CDTF">2026-08-27T19:07:00Z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371521313</vt:lpwstr>
  </property>
  <property fmtid="{D5CDD505-2E9C-101B-9397-08002B2CF9AE}" pid="3" name="caseid">
    <vt:lpwstr>366300142</vt:lpwstr>
  </property>
  <property fmtid="{D5CDD505-2E9C-101B-9397-08002B2CF9AE}" pid="4" name="caseNumber">
    <vt:lpwstr>11017/N/469/2025</vt:lpwstr>
  </property>
  <property fmtid="{D5CDD505-2E9C-101B-9397-08002B2CF9AE}" pid="5" name="docid">
    <vt:lpwstr>371597561</vt:lpwstr>
  </property>
  <property fmtid="{D5CDD505-2E9C-101B-9397-08002B2CF9AE}" pid="6" name="documentToken">
    <vt:lpwstr>pEBVEgIK162620f9</vt:lpwstr>
  </property>
  <property fmtid="{D5CDD505-2E9C-101B-9397-08002B2CF9AE}" pid="7" name="callbackURL">
    <vt:lpwstr>http://192.168.106.11:41140</vt:lpwstr>
  </property>
</Properties>
</file>