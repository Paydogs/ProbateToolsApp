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7B3D" w14:textId="5C086C32" w:rsidR="00CB746B" w:rsidRDefault="00D219B4" w:rsidP="00D005BD">
      <w:pPr>
        <w:tabs>
          <w:tab w:val="right" w:leader="hyphen" w:pos="9072"/>
        </w:tabs>
        <w:spacing w:before="240"/>
        <w:jc w:val="both"/>
        <w:rPr>
          <w:b/>
        </w:rPr>
      </w:pPr>
      <w:bookmarkStart w:id="0" w:name="_Hlk30589465"/>
      <w:bookmarkStart w:id="1" w:name="_Hlk28034299"/>
      <w:r>
        <w:rPr>
          <w:b/>
          <w:color w:val="0000FF"/>
        </w:rPr>
        <w:t>*</w:t>
      </w:r>
      <w:r w:rsidR="00821EC1" w:rsidRPr="00A94618">
        <w:rPr>
          <w:b/>
        </w:rPr>
        <w:t xml:space="preserve">.) </w:t>
      </w:r>
      <w:r w:rsidR="00D005BD" w:rsidRPr="005061A8">
        <w:rPr>
          <w:b/>
          <w:color w:val="0000FF"/>
        </w:rPr>
        <w:t>${rendszam}</w:t>
      </w:r>
      <w:r w:rsidR="00D005BD">
        <w:rPr>
          <w:b/>
          <w:color w:val="EE0000"/>
        </w:rPr>
        <w:t xml:space="preserve"> </w:t>
      </w:r>
      <w:r w:rsidR="00821EC1" w:rsidRPr="00A94618">
        <w:t xml:space="preserve">forgalmi rendszámú, </w:t>
      </w:r>
      <w:r w:rsidR="00D005BD" w:rsidRPr="009248DC">
        <w:rPr>
          <w:b/>
          <w:color w:val="0000FF"/>
        </w:rPr>
        <w:t>${</w:t>
      </w:r>
      <w:proofErr w:type="spellStart"/>
      <w:r w:rsidR="00D005BD" w:rsidRPr="009248DC">
        <w:rPr>
          <w:b/>
          <w:color w:val="0000FF"/>
        </w:rPr>
        <w:t>gyarto</w:t>
      </w:r>
      <w:proofErr w:type="spellEnd"/>
      <w:r w:rsidR="00D005BD" w:rsidRPr="009248DC">
        <w:rPr>
          <w:b/>
          <w:color w:val="0000FF"/>
        </w:rPr>
        <w:t>}</w:t>
      </w:r>
      <w:r w:rsidR="00821EC1" w:rsidRPr="00C7624A">
        <w:rPr>
          <w:color w:val="EE0000"/>
        </w:rPr>
        <w:t xml:space="preserve"> </w:t>
      </w:r>
      <w:r w:rsidR="00821EC1" w:rsidRPr="00A94618">
        <w:t xml:space="preserve">gyártmányú, </w:t>
      </w:r>
      <w:r w:rsidR="005061A8">
        <w:rPr>
          <w:color w:val="0000FF"/>
        </w:rPr>
        <w:t>nem ismert</w:t>
      </w:r>
      <w:r w:rsidR="00821EC1" w:rsidRPr="00A94618">
        <w:t xml:space="preserve"> típusú, </w:t>
      </w:r>
      <w:r w:rsidR="000D432D" w:rsidRPr="009248DC">
        <w:rPr>
          <w:b/>
          <w:color w:val="0000FF"/>
        </w:rPr>
        <w:t>${</w:t>
      </w:r>
      <w:proofErr w:type="spellStart"/>
      <w:r w:rsidR="000D432D" w:rsidRPr="009248DC">
        <w:rPr>
          <w:b/>
          <w:color w:val="0000FF"/>
        </w:rPr>
        <w:t>kereskedelminev</w:t>
      </w:r>
      <w:proofErr w:type="spellEnd"/>
      <w:r w:rsidR="000D432D" w:rsidRPr="009248DC">
        <w:rPr>
          <w:b/>
          <w:color w:val="0000FF"/>
        </w:rPr>
        <w:t>}</w:t>
      </w:r>
      <w:r w:rsidR="00821EC1" w:rsidRPr="00C7624A">
        <w:rPr>
          <w:color w:val="EE0000"/>
        </w:rPr>
        <w:t xml:space="preserve"> </w:t>
      </w:r>
      <w:r w:rsidR="00821EC1" w:rsidRPr="00A94618">
        <w:t xml:space="preserve">kereskedelmi leírású </w:t>
      </w:r>
      <w:r w:rsidR="00D005BD" w:rsidRPr="005061A8">
        <w:rPr>
          <w:b/>
          <w:color w:val="0000FF"/>
        </w:rPr>
        <w:t>${fajta}</w:t>
      </w:r>
      <w:r w:rsidR="00821EC1" w:rsidRPr="005C1B65">
        <w:rPr>
          <w:b/>
          <w:color w:val="EE0000"/>
        </w:rPr>
        <w:t xml:space="preserve"> </w:t>
      </w:r>
      <w:r w:rsidR="00821EC1" w:rsidRPr="00A94618">
        <w:t xml:space="preserve">(forgalmi engedély száma: </w:t>
      </w:r>
      <w:r w:rsidR="00D005BD" w:rsidRPr="009248DC">
        <w:rPr>
          <w:b/>
          <w:color w:val="0000FF"/>
        </w:rPr>
        <w:t>${forgalmiszam}</w:t>
      </w:r>
      <w:r w:rsidR="00821EC1" w:rsidRPr="00A94618">
        <w:t xml:space="preserve">, alvázszám: </w:t>
      </w:r>
      <w:r w:rsidR="00D005BD" w:rsidRPr="009248DC">
        <w:rPr>
          <w:b/>
          <w:color w:val="0000FF"/>
        </w:rPr>
        <w:t>${</w:t>
      </w:r>
      <w:proofErr w:type="spellStart"/>
      <w:r w:rsidR="00D005BD" w:rsidRPr="009248DC">
        <w:rPr>
          <w:b/>
          <w:color w:val="0000FF"/>
        </w:rPr>
        <w:t>alvazszam</w:t>
      </w:r>
      <w:proofErr w:type="spellEnd"/>
      <w:r w:rsidR="00D005BD" w:rsidRPr="009248DC">
        <w:rPr>
          <w:b/>
          <w:color w:val="0000FF"/>
        </w:rPr>
        <w:t>}</w:t>
      </w:r>
      <w:r w:rsidR="00821EC1" w:rsidRPr="00A94618">
        <w:t xml:space="preserve">, motorszám: </w:t>
      </w:r>
      <w:r w:rsidR="005061A8">
        <w:rPr>
          <w:color w:val="0000FF"/>
        </w:rPr>
        <w:t>nem ismert</w:t>
      </w:r>
      <w:r w:rsidR="00821EC1" w:rsidRPr="00A94618">
        <w:t xml:space="preserve">, hengerűrtartalom: </w:t>
      </w:r>
      <w:r w:rsidR="005061A8">
        <w:rPr>
          <w:color w:val="0000FF"/>
        </w:rPr>
        <w:t>nem ismert</w:t>
      </w:r>
      <w:r w:rsidR="00821EC1" w:rsidRPr="00A94618">
        <w:t xml:space="preserve"> cm</w:t>
      </w:r>
      <w:r w:rsidR="00821EC1" w:rsidRPr="00A94618">
        <w:rPr>
          <w:color w:val="0000FF"/>
          <w:vertAlign w:val="superscript"/>
        </w:rPr>
        <w:t>3</w:t>
      </w:r>
      <w:r w:rsidR="00821EC1" w:rsidRPr="00A94618">
        <w:t xml:space="preserve">, teljesítmény: </w:t>
      </w:r>
      <w:r w:rsidR="005061A8">
        <w:rPr>
          <w:color w:val="0000FF"/>
        </w:rPr>
        <w:t>nem ismert</w:t>
      </w:r>
      <w:r w:rsidR="00821EC1" w:rsidRPr="00A94618">
        <w:t xml:space="preserve"> kW, gyártási év: </w:t>
      </w:r>
      <w:r w:rsidR="00D005BD" w:rsidRPr="009248DC">
        <w:rPr>
          <w:b/>
          <w:color w:val="0000FF"/>
        </w:rPr>
        <w:t>${</w:t>
      </w:r>
      <w:proofErr w:type="spellStart"/>
      <w:r w:rsidR="00D005BD" w:rsidRPr="009248DC">
        <w:rPr>
          <w:b/>
          <w:color w:val="0000FF"/>
        </w:rPr>
        <w:t>gyartasiev</w:t>
      </w:r>
      <w:proofErr w:type="spellEnd"/>
      <w:r w:rsidR="00D005BD" w:rsidRPr="009248DC">
        <w:rPr>
          <w:b/>
          <w:color w:val="0000FF"/>
        </w:rPr>
        <w:t>}</w:t>
      </w:r>
      <w:r w:rsidR="00821EC1" w:rsidRPr="00A94618">
        <w:t xml:space="preserve">, törzskönyv száma: </w:t>
      </w:r>
      <w:r w:rsidR="00D005BD" w:rsidRPr="009248DC">
        <w:rPr>
          <w:b/>
          <w:color w:val="0000FF"/>
        </w:rPr>
        <w:t>${</w:t>
      </w:r>
      <w:proofErr w:type="spellStart"/>
      <w:r w:rsidR="00D005BD" w:rsidRPr="009248DC">
        <w:rPr>
          <w:b/>
          <w:color w:val="0000FF"/>
        </w:rPr>
        <w:t>torzskonyvszam</w:t>
      </w:r>
      <w:proofErr w:type="spellEnd"/>
      <w:r w:rsidR="00D005BD" w:rsidRPr="009248DC">
        <w:rPr>
          <w:b/>
          <w:color w:val="0000FF"/>
        </w:rPr>
        <w:t>}</w:t>
      </w:r>
      <w:r w:rsidR="00821EC1" w:rsidRPr="00A94618">
        <w:t>):</w:t>
      </w:r>
      <w:bookmarkEnd w:id="0"/>
      <w:bookmarkEnd w:id="1"/>
      <w:r w:rsidR="009158C9">
        <w:tab/>
      </w:r>
      <w:r w:rsidR="009158C9" w:rsidRPr="009158C9">
        <w:rPr>
          <w:b/>
          <w:lang w:val="en-US"/>
        </w:rPr>
        <w:t>${</w:t>
      </w:r>
      <w:proofErr w:type="spellStart"/>
      <w:r w:rsidR="009158C9" w:rsidRPr="009158C9">
        <w:rPr>
          <w:b/>
          <w:lang w:val="en-US"/>
        </w:rPr>
        <w:t>jarmuertek</w:t>
      </w:r>
      <w:proofErr w:type="spellEnd"/>
      <w:proofErr w:type="gramStart"/>
      <w:r w:rsidR="009158C9" w:rsidRPr="009158C9">
        <w:rPr>
          <w:b/>
          <w:lang w:val="en-US"/>
        </w:rPr>
        <w:t>}</w:t>
      </w:r>
      <w:r w:rsidR="009158C9" w:rsidRPr="00A94618">
        <w:rPr>
          <w:b/>
        </w:rPr>
        <w:t>,-</w:t>
      </w:r>
      <w:proofErr w:type="gramEnd"/>
      <w:r w:rsidR="009158C9" w:rsidRPr="00A94618">
        <w:rPr>
          <w:b/>
        </w:rPr>
        <w:t xml:space="preserve"> Ft</w:t>
      </w:r>
      <w:bookmarkStart w:id="2" w:name="_GoBack"/>
      <w:bookmarkEnd w:id="2"/>
    </w:p>
    <w:sectPr w:rsidR="00CB746B" w:rsidSect="00944443">
      <w:headerReference w:type="default" r:id="rId7"/>
      <w:footerReference w:type="default" r:id="rId8"/>
      <w:headerReference w:type="first" r:id="rId9"/>
      <w:footerReference w:type="first" r:id="rId10"/>
      <w:pgSz w:w="11909" w:h="16834" w:code="9"/>
      <w:pgMar w:top="1134" w:right="1418" w:bottom="851" w:left="1418" w:header="0" w:footer="454" w:gutter="0"/>
      <w:cols w:space="709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D232A" w14:textId="77777777" w:rsidR="00514323" w:rsidRDefault="00514323">
      <w:r>
        <w:separator/>
      </w:r>
    </w:p>
  </w:endnote>
  <w:endnote w:type="continuationSeparator" w:id="0">
    <w:p w14:paraId="3F465795" w14:textId="77777777" w:rsidR="00514323" w:rsidRDefault="0051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AC1D0" w14:textId="77777777" w:rsidR="006D683B" w:rsidRPr="0063284F" w:rsidRDefault="005467BE" w:rsidP="007D6DC8">
    <w:pPr>
      <w:tabs>
        <w:tab w:val="center" w:pos="4537"/>
        <w:tab w:val="right" w:pos="9075"/>
      </w:tabs>
      <w:jc w:val="center"/>
      <w:rPr>
        <w:rFonts w:cs="Times New Roman"/>
        <w:szCs w:val="24"/>
      </w:rPr>
    </w:pPr>
    <w:r w:rsidRPr="0063284F">
      <w:rPr>
        <w:rFonts w:cs="Times New Roman"/>
        <w:szCs w:val="24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7059A" w14:textId="77777777" w:rsidR="006D683B" w:rsidRPr="006D683B" w:rsidRDefault="00BA2E65">
    <w:pPr>
      <w:pStyle w:val="llb"/>
      <w:jc w:val="center"/>
      <w:rPr>
        <w:szCs w:val="24"/>
      </w:rPr>
    </w:pPr>
    <w:r w:rsidRPr="006D683B">
      <w:rPr>
        <w:szCs w:val="24"/>
      </w:rPr>
      <w:fldChar w:fldCharType="begin"/>
    </w:r>
    <w:r w:rsidR="00F74847" w:rsidRPr="006D683B">
      <w:rPr>
        <w:szCs w:val="24"/>
      </w:rPr>
      <w:instrText>PAGE   \* MERGEFORMAT</w:instrText>
    </w:r>
    <w:r w:rsidRPr="006D683B">
      <w:rPr>
        <w:szCs w:val="24"/>
      </w:rPr>
      <w:fldChar w:fldCharType="separate"/>
    </w:r>
    <w:r w:rsidR="00A939D2">
      <w:rPr>
        <w:noProof/>
        <w:szCs w:val="24"/>
      </w:rPr>
      <w:t>1</w:t>
    </w:r>
    <w:r w:rsidRPr="006D683B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721EDB" w14:textId="77777777" w:rsidR="00514323" w:rsidRDefault="00514323">
      <w:r>
        <w:separator/>
      </w:r>
    </w:p>
  </w:footnote>
  <w:footnote w:type="continuationSeparator" w:id="0">
    <w:p w14:paraId="79BD9D3F" w14:textId="77777777" w:rsidR="00514323" w:rsidRDefault="00514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23A72" w14:textId="77777777" w:rsidR="00C75DEE" w:rsidRDefault="00C75DEE" w:rsidP="00C75DEE">
    <w:pPr>
      <w:pStyle w:val="lfej"/>
      <w:ind w:left="-113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BD002" w14:textId="77777777" w:rsidR="009463FD" w:rsidRPr="009463FD" w:rsidRDefault="009463FD" w:rsidP="009463FD">
    <w:pPr>
      <w:rPr>
        <w:sz w:val="20"/>
      </w:rPr>
    </w:pPr>
  </w:p>
  <w:p w14:paraId="2FB7A4BC" w14:textId="77777777" w:rsidR="009463FD" w:rsidRPr="009463FD" w:rsidRDefault="009463FD" w:rsidP="009463FD">
    <w:pPr>
      <w:rPr>
        <w:sz w:val="20"/>
      </w:rPr>
    </w:pPr>
  </w:p>
  <w:p w14:paraId="288D6A4C" w14:textId="77777777" w:rsidR="00DA4AB0" w:rsidRPr="009463FD" w:rsidRDefault="00DA4AB0" w:rsidP="009463FD">
    <w:pPr>
      <w:pStyle w:val="lfej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2D8C"/>
    <w:multiLevelType w:val="hybridMultilevel"/>
    <w:tmpl w:val="31F4B83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C67306"/>
    <w:multiLevelType w:val="hybridMultilevel"/>
    <w:tmpl w:val="533C830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2E75"/>
    <w:multiLevelType w:val="hybridMultilevel"/>
    <w:tmpl w:val="F9C6CE24"/>
    <w:lvl w:ilvl="0" w:tplc="8A847E40">
      <w:start w:val="1"/>
      <w:numFmt w:val="decimal"/>
      <w:lvlText w:val="%1.)"/>
      <w:lvlJc w:val="left"/>
      <w:pPr>
        <w:ind w:left="720" w:hanging="360"/>
      </w:pPr>
      <w:rPr>
        <w:rFonts w:eastAsia="Times New Roman" w:cs="Times New Roman"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D06"/>
    <w:multiLevelType w:val="hybridMultilevel"/>
    <w:tmpl w:val="F9A8569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0EDD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443883"/>
    <w:multiLevelType w:val="hybridMultilevel"/>
    <w:tmpl w:val="96105A0E"/>
    <w:lvl w:ilvl="0" w:tplc="876E24A6">
      <w:start w:val="1"/>
      <w:numFmt w:val="upperRoman"/>
      <w:suff w:val="nothing"/>
      <w:lvlText w:val="%1."/>
      <w:lvlJc w:val="right"/>
      <w:pPr>
        <w:ind w:left="0" w:firstLine="0"/>
      </w:pPr>
      <w:rPr>
        <w:rFonts w:hint="default"/>
      </w:rPr>
    </w:lvl>
    <w:lvl w:ilvl="1" w:tplc="5524D686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150BA"/>
    <w:multiLevelType w:val="hybridMultilevel"/>
    <w:tmpl w:val="13C25072"/>
    <w:lvl w:ilvl="0" w:tplc="727EDF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F2BD4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6167C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F66DA"/>
    <w:multiLevelType w:val="hybridMultilevel"/>
    <w:tmpl w:val="B18CB7EA"/>
    <w:lvl w:ilvl="0" w:tplc="25A6B622">
      <w:start w:val="1"/>
      <w:numFmt w:val="decimal"/>
      <w:lvlText w:val="%1.)"/>
      <w:lvlJc w:val="left"/>
      <w:pPr>
        <w:ind w:left="720" w:hanging="360"/>
      </w:pPr>
      <w:rPr>
        <w:rFonts w:hint="default"/>
        <w:b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21BFC"/>
    <w:multiLevelType w:val="hybridMultilevel"/>
    <w:tmpl w:val="24A67D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26EAB"/>
    <w:multiLevelType w:val="hybridMultilevel"/>
    <w:tmpl w:val="E3F84A68"/>
    <w:lvl w:ilvl="0" w:tplc="EDEAA8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124855"/>
    <w:multiLevelType w:val="hybridMultilevel"/>
    <w:tmpl w:val="7112445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0C930A3"/>
    <w:multiLevelType w:val="hybridMultilevel"/>
    <w:tmpl w:val="4492F4DA"/>
    <w:lvl w:ilvl="0" w:tplc="C4B26274">
      <w:start w:val="4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D5BBB"/>
    <w:multiLevelType w:val="hybridMultilevel"/>
    <w:tmpl w:val="BA8E6262"/>
    <w:lvl w:ilvl="0" w:tplc="D23E4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15543C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222B09"/>
    <w:multiLevelType w:val="hybridMultilevel"/>
    <w:tmpl w:val="488C80A0"/>
    <w:lvl w:ilvl="0" w:tplc="F69C43B8">
      <w:start w:val="1"/>
      <w:numFmt w:val="decimal"/>
      <w:lvlText w:val="%1.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55548"/>
    <w:multiLevelType w:val="hybridMultilevel"/>
    <w:tmpl w:val="D0B8D17A"/>
    <w:lvl w:ilvl="0" w:tplc="C4F219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A1249F3"/>
    <w:multiLevelType w:val="hybridMultilevel"/>
    <w:tmpl w:val="88F49B16"/>
    <w:lvl w:ilvl="0" w:tplc="AF5CC824">
      <w:numFmt w:val="bullet"/>
      <w:lvlText w:val="-"/>
      <w:lvlJc w:val="left"/>
      <w:pPr>
        <w:ind w:left="1080" w:hanging="360"/>
      </w:pPr>
      <w:rPr>
        <w:rFonts w:ascii="Cambria Math" w:eastAsia="Cambria Math" w:hAnsi="Cambria Math" w:cs="Cambria Math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Tahoma" w:hAnsi="Tahoma" w:cs="Tahoma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Courier New" w:hAnsi="Courier New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Tahoma" w:hAnsi="Tahoma" w:cs="Tahoma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Courier New" w:hAnsi="Courier New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Wingdings" w:hAnsi="Wingdings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Tahoma" w:hAnsi="Tahoma" w:cs="Tahoma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Courier New" w:hAnsi="Courier New" w:hint="default"/>
      </w:rPr>
    </w:lvl>
  </w:abstractNum>
  <w:abstractNum w:abstractNumId="19" w15:restartNumberingAfterBreak="0">
    <w:nsid w:val="7D9230BF"/>
    <w:multiLevelType w:val="hybridMultilevel"/>
    <w:tmpl w:val="57C20DA8"/>
    <w:lvl w:ilvl="0" w:tplc="F828A610">
      <w:start w:val="1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7"/>
  </w:num>
  <w:num w:numId="5">
    <w:abstractNumId w:val="18"/>
  </w:num>
  <w:num w:numId="6">
    <w:abstractNumId w:val="12"/>
  </w:num>
  <w:num w:numId="7">
    <w:abstractNumId w:val="17"/>
  </w:num>
  <w:num w:numId="8">
    <w:abstractNumId w:val="8"/>
  </w:num>
  <w:num w:numId="9">
    <w:abstractNumId w:val="15"/>
  </w:num>
  <w:num w:numId="10">
    <w:abstractNumId w:val="11"/>
  </w:num>
  <w:num w:numId="11">
    <w:abstractNumId w:val="10"/>
  </w:num>
  <w:num w:numId="12">
    <w:abstractNumId w:val="14"/>
  </w:num>
  <w:num w:numId="13">
    <w:abstractNumId w:val="9"/>
  </w:num>
  <w:num w:numId="14">
    <w:abstractNumId w:val="3"/>
  </w:num>
  <w:num w:numId="15">
    <w:abstractNumId w:val="16"/>
  </w:num>
  <w:num w:numId="16">
    <w:abstractNumId w:val="19"/>
  </w:num>
  <w:num w:numId="17">
    <w:abstractNumId w:val="6"/>
  </w:num>
  <w:num w:numId="18">
    <w:abstractNumId w:val="5"/>
  </w:num>
  <w:num w:numId="19">
    <w:abstractNumId w:val="2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4B"/>
    <w:rsid w:val="000008EA"/>
    <w:rsid w:val="00005BD2"/>
    <w:rsid w:val="00012C8F"/>
    <w:rsid w:val="00014839"/>
    <w:rsid w:val="00022BE7"/>
    <w:rsid w:val="00025CE2"/>
    <w:rsid w:val="0003474C"/>
    <w:rsid w:val="00045B15"/>
    <w:rsid w:val="0004725C"/>
    <w:rsid w:val="00047C9A"/>
    <w:rsid w:val="0005611D"/>
    <w:rsid w:val="000563FE"/>
    <w:rsid w:val="00087B56"/>
    <w:rsid w:val="000946DC"/>
    <w:rsid w:val="00097395"/>
    <w:rsid w:val="000A063A"/>
    <w:rsid w:val="000A1819"/>
    <w:rsid w:val="000A1FB5"/>
    <w:rsid w:val="000A3D7F"/>
    <w:rsid w:val="000B3048"/>
    <w:rsid w:val="000B39A6"/>
    <w:rsid w:val="000B784E"/>
    <w:rsid w:val="000C2CA9"/>
    <w:rsid w:val="000C338F"/>
    <w:rsid w:val="000C55B4"/>
    <w:rsid w:val="000D2435"/>
    <w:rsid w:val="000D432D"/>
    <w:rsid w:val="000E643F"/>
    <w:rsid w:val="000E6A51"/>
    <w:rsid w:val="000E7192"/>
    <w:rsid w:val="000F3D0C"/>
    <w:rsid w:val="000F6A58"/>
    <w:rsid w:val="00111E8E"/>
    <w:rsid w:val="0011244F"/>
    <w:rsid w:val="001158DF"/>
    <w:rsid w:val="00116FD0"/>
    <w:rsid w:val="001219CC"/>
    <w:rsid w:val="00123F0E"/>
    <w:rsid w:val="001253C0"/>
    <w:rsid w:val="00125D78"/>
    <w:rsid w:val="00127FB8"/>
    <w:rsid w:val="0013235D"/>
    <w:rsid w:val="00136816"/>
    <w:rsid w:val="001509B3"/>
    <w:rsid w:val="00153A60"/>
    <w:rsid w:val="00157E70"/>
    <w:rsid w:val="001616C4"/>
    <w:rsid w:val="0016588D"/>
    <w:rsid w:val="00167BF4"/>
    <w:rsid w:val="001710A5"/>
    <w:rsid w:val="00172AEF"/>
    <w:rsid w:val="001754C4"/>
    <w:rsid w:val="001758A4"/>
    <w:rsid w:val="00175CC9"/>
    <w:rsid w:val="00182E3C"/>
    <w:rsid w:val="0018645E"/>
    <w:rsid w:val="00194DC7"/>
    <w:rsid w:val="001A15DA"/>
    <w:rsid w:val="001A18A9"/>
    <w:rsid w:val="001A4C5B"/>
    <w:rsid w:val="001B1EAB"/>
    <w:rsid w:val="001B22AE"/>
    <w:rsid w:val="001B274F"/>
    <w:rsid w:val="001B2D05"/>
    <w:rsid w:val="001B4577"/>
    <w:rsid w:val="001C3AEC"/>
    <w:rsid w:val="001E1822"/>
    <w:rsid w:val="001E2C4B"/>
    <w:rsid w:val="001E338D"/>
    <w:rsid w:val="001E3605"/>
    <w:rsid w:val="001F06F9"/>
    <w:rsid w:val="001F30BD"/>
    <w:rsid w:val="001F5F71"/>
    <w:rsid w:val="001F7FE8"/>
    <w:rsid w:val="00222583"/>
    <w:rsid w:val="002248E9"/>
    <w:rsid w:val="002253D1"/>
    <w:rsid w:val="00225984"/>
    <w:rsid w:val="002314B0"/>
    <w:rsid w:val="0024658C"/>
    <w:rsid w:val="0025089F"/>
    <w:rsid w:val="0025588B"/>
    <w:rsid w:val="00255E7A"/>
    <w:rsid w:val="002570AB"/>
    <w:rsid w:val="002571D4"/>
    <w:rsid w:val="002648AB"/>
    <w:rsid w:val="00284766"/>
    <w:rsid w:val="002866C4"/>
    <w:rsid w:val="002876A7"/>
    <w:rsid w:val="002A4C8C"/>
    <w:rsid w:val="002A56EC"/>
    <w:rsid w:val="002B7126"/>
    <w:rsid w:val="002C468A"/>
    <w:rsid w:val="002D0B88"/>
    <w:rsid w:val="002D4010"/>
    <w:rsid w:val="002D66CE"/>
    <w:rsid w:val="002E0147"/>
    <w:rsid w:val="002E1B53"/>
    <w:rsid w:val="002E1E46"/>
    <w:rsid w:val="002E1FA5"/>
    <w:rsid w:val="002E52D5"/>
    <w:rsid w:val="002F191A"/>
    <w:rsid w:val="002F2541"/>
    <w:rsid w:val="002F279A"/>
    <w:rsid w:val="002F41A1"/>
    <w:rsid w:val="002F70C9"/>
    <w:rsid w:val="00301387"/>
    <w:rsid w:val="00304555"/>
    <w:rsid w:val="003047D9"/>
    <w:rsid w:val="00305BA3"/>
    <w:rsid w:val="00305CF7"/>
    <w:rsid w:val="003207DF"/>
    <w:rsid w:val="00320B03"/>
    <w:rsid w:val="00322965"/>
    <w:rsid w:val="00325789"/>
    <w:rsid w:val="003348BC"/>
    <w:rsid w:val="00337169"/>
    <w:rsid w:val="003418D9"/>
    <w:rsid w:val="003429DA"/>
    <w:rsid w:val="00343A7E"/>
    <w:rsid w:val="00370344"/>
    <w:rsid w:val="00371A06"/>
    <w:rsid w:val="003748B8"/>
    <w:rsid w:val="003764B1"/>
    <w:rsid w:val="00384AAE"/>
    <w:rsid w:val="00394030"/>
    <w:rsid w:val="00397809"/>
    <w:rsid w:val="003A3E6C"/>
    <w:rsid w:val="003A484B"/>
    <w:rsid w:val="003A61B0"/>
    <w:rsid w:val="003A757F"/>
    <w:rsid w:val="003B6145"/>
    <w:rsid w:val="003C0717"/>
    <w:rsid w:val="003C2C57"/>
    <w:rsid w:val="003C4E66"/>
    <w:rsid w:val="003C53CE"/>
    <w:rsid w:val="003C5D45"/>
    <w:rsid w:val="003C657A"/>
    <w:rsid w:val="003D5B05"/>
    <w:rsid w:val="003E7CEB"/>
    <w:rsid w:val="003F2A8B"/>
    <w:rsid w:val="0040289A"/>
    <w:rsid w:val="004033F9"/>
    <w:rsid w:val="00405BDE"/>
    <w:rsid w:val="00405C95"/>
    <w:rsid w:val="00410738"/>
    <w:rsid w:val="00412395"/>
    <w:rsid w:val="0041387A"/>
    <w:rsid w:val="00413BD8"/>
    <w:rsid w:val="00416939"/>
    <w:rsid w:val="004237A1"/>
    <w:rsid w:val="004244D6"/>
    <w:rsid w:val="00436145"/>
    <w:rsid w:val="0044012C"/>
    <w:rsid w:val="00441529"/>
    <w:rsid w:val="004416F4"/>
    <w:rsid w:val="00445C8F"/>
    <w:rsid w:val="00446B0D"/>
    <w:rsid w:val="00446FA6"/>
    <w:rsid w:val="00447EE0"/>
    <w:rsid w:val="00452529"/>
    <w:rsid w:val="00453E5F"/>
    <w:rsid w:val="0045485C"/>
    <w:rsid w:val="004551E9"/>
    <w:rsid w:val="00455687"/>
    <w:rsid w:val="00460159"/>
    <w:rsid w:val="004741E7"/>
    <w:rsid w:val="00482C83"/>
    <w:rsid w:val="00484A65"/>
    <w:rsid w:val="004858D8"/>
    <w:rsid w:val="004942C9"/>
    <w:rsid w:val="00495200"/>
    <w:rsid w:val="00496C48"/>
    <w:rsid w:val="004A423B"/>
    <w:rsid w:val="004A5921"/>
    <w:rsid w:val="004A7F7E"/>
    <w:rsid w:val="004B1507"/>
    <w:rsid w:val="004C58F3"/>
    <w:rsid w:val="004D3BA2"/>
    <w:rsid w:val="004E1A7E"/>
    <w:rsid w:val="004E6672"/>
    <w:rsid w:val="004F12D1"/>
    <w:rsid w:val="004F36F5"/>
    <w:rsid w:val="004F4A30"/>
    <w:rsid w:val="004F5D45"/>
    <w:rsid w:val="004F7D90"/>
    <w:rsid w:val="00501B6D"/>
    <w:rsid w:val="00502237"/>
    <w:rsid w:val="00503E95"/>
    <w:rsid w:val="005061A8"/>
    <w:rsid w:val="00506638"/>
    <w:rsid w:val="00514323"/>
    <w:rsid w:val="00520AEE"/>
    <w:rsid w:val="00520DE3"/>
    <w:rsid w:val="005214A9"/>
    <w:rsid w:val="00527AF9"/>
    <w:rsid w:val="005303A9"/>
    <w:rsid w:val="00530722"/>
    <w:rsid w:val="005426C9"/>
    <w:rsid w:val="00543199"/>
    <w:rsid w:val="00543337"/>
    <w:rsid w:val="0054611D"/>
    <w:rsid w:val="005467BE"/>
    <w:rsid w:val="005600EA"/>
    <w:rsid w:val="005765F9"/>
    <w:rsid w:val="00581B21"/>
    <w:rsid w:val="00584165"/>
    <w:rsid w:val="005845AD"/>
    <w:rsid w:val="005859C1"/>
    <w:rsid w:val="00593616"/>
    <w:rsid w:val="005939F3"/>
    <w:rsid w:val="00594CA8"/>
    <w:rsid w:val="0059541D"/>
    <w:rsid w:val="005A258D"/>
    <w:rsid w:val="005B7B03"/>
    <w:rsid w:val="005C1B65"/>
    <w:rsid w:val="005D19E6"/>
    <w:rsid w:val="005D1A87"/>
    <w:rsid w:val="005E313B"/>
    <w:rsid w:val="005E57DA"/>
    <w:rsid w:val="005E5B6B"/>
    <w:rsid w:val="005F3FED"/>
    <w:rsid w:val="00600D7A"/>
    <w:rsid w:val="0061112E"/>
    <w:rsid w:val="00614683"/>
    <w:rsid w:val="0061618A"/>
    <w:rsid w:val="0061654D"/>
    <w:rsid w:val="006210AE"/>
    <w:rsid w:val="00624133"/>
    <w:rsid w:val="00624F31"/>
    <w:rsid w:val="00626A52"/>
    <w:rsid w:val="00626B66"/>
    <w:rsid w:val="0063284F"/>
    <w:rsid w:val="006462D5"/>
    <w:rsid w:val="0064650E"/>
    <w:rsid w:val="00650877"/>
    <w:rsid w:val="006515B7"/>
    <w:rsid w:val="0065269C"/>
    <w:rsid w:val="00652A67"/>
    <w:rsid w:val="0065312F"/>
    <w:rsid w:val="00653742"/>
    <w:rsid w:val="006537F5"/>
    <w:rsid w:val="00654AA0"/>
    <w:rsid w:val="00660905"/>
    <w:rsid w:val="00662B3D"/>
    <w:rsid w:val="006642BA"/>
    <w:rsid w:val="00670A3D"/>
    <w:rsid w:val="00675E11"/>
    <w:rsid w:val="00675F19"/>
    <w:rsid w:val="00676B93"/>
    <w:rsid w:val="00677472"/>
    <w:rsid w:val="006851E9"/>
    <w:rsid w:val="006970A0"/>
    <w:rsid w:val="006976A8"/>
    <w:rsid w:val="006A3263"/>
    <w:rsid w:val="006B1702"/>
    <w:rsid w:val="006B1924"/>
    <w:rsid w:val="006B63E8"/>
    <w:rsid w:val="006C3C92"/>
    <w:rsid w:val="006C6686"/>
    <w:rsid w:val="006D0627"/>
    <w:rsid w:val="006D49AD"/>
    <w:rsid w:val="006D683B"/>
    <w:rsid w:val="006D70F0"/>
    <w:rsid w:val="006E09C0"/>
    <w:rsid w:val="006E0FD4"/>
    <w:rsid w:val="006E1E72"/>
    <w:rsid w:val="006E3DE7"/>
    <w:rsid w:val="006E52DF"/>
    <w:rsid w:val="006E7F11"/>
    <w:rsid w:val="006F29E0"/>
    <w:rsid w:val="006F5438"/>
    <w:rsid w:val="00710E2A"/>
    <w:rsid w:val="00716DE9"/>
    <w:rsid w:val="0072461D"/>
    <w:rsid w:val="00726DFE"/>
    <w:rsid w:val="00730AF0"/>
    <w:rsid w:val="00740E37"/>
    <w:rsid w:val="007473F3"/>
    <w:rsid w:val="00761C14"/>
    <w:rsid w:val="0076523D"/>
    <w:rsid w:val="00765FEC"/>
    <w:rsid w:val="00774D33"/>
    <w:rsid w:val="007775C7"/>
    <w:rsid w:val="00782AE0"/>
    <w:rsid w:val="0078654D"/>
    <w:rsid w:val="00787414"/>
    <w:rsid w:val="007931D3"/>
    <w:rsid w:val="00795612"/>
    <w:rsid w:val="00795E85"/>
    <w:rsid w:val="007A08D5"/>
    <w:rsid w:val="007A3603"/>
    <w:rsid w:val="007A558C"/>
    <w:rsid w:val="007A59F8"/>
    <w:rsid w:val="007A62C1"/>
    <w:rsid w:val="007A686A"/>
    <w:rsid w:val="007A7993"/>
    <w:rsid w:val="007A7A9D"/>
    <w:rsid w:val="007B03DE"/>
    <w:rsid w:val="007B1DBB"/>
    <w:rsid w:val="007B1FAA"/>
    <w:rsid w:val="007B2628"/>
    <w:rsid w:val="007B6D22"/>
    <w:rsid w:val="007C19CD"/>
    <w:rsid w:val="007C7494"/>
    <w:rsid w:val="007D0C6B"/>
    <w:rsid w:val="007D0D78"/>
    <w:rsid w:val="007D6DC8"/>
    <w:rsid w:val="007D6F7C"/>
    <w:rsid w:val="007E3700"/>
    <w:rsid w:val="007F31B5"/>
    <w:rsid w:val="007F36E5"/>
    <w:rsid w:val="007F575C"/>
    <w:rsid w:val="00802A3F"/>
    <w:rsid w:val="00804A69"/>
    <w:rsid w:val="0080774C"/>
    <w:rsid w:val="0080783D"/>
    <w:rsid w:val="0081064F"/>
    <w:rsid w:val="00810E1A"/>
    <w:rsid w:val="0081187A"/>
    <w:rsid w:val="00814743"/>
    <w:rsid w:val="00814948"/>
    <w:rsid w:val="00815461"/>
    <w:rsid w:val="00817DAC"/>
    <w:rsid w:val="00821EC1"/>
    <w:rsid w:val="0082250B"/>
    <w:rsid w:val="00823B10"/>
    <w:rsid w:val="008253A4"/>
    <w:rsid w:val="0084106F"/>
    <w:rsid w:val="00843C37"/>
    <w:rsid w:val="008522C4"/>
    <w:rsid w:val="0085753E"/>
    <w:rsid w:val="008612A7"/>
    <w:rsid w:val="008654C5"/>
    <w:rsid w:val="0087031E"/>
    <w:rsid w:val="00873D43"/>
    <w:rsid w:val="0088039D"/>
    <w:rsid w:val="00880799"/>
    <w:rsid w:val="008833EF"/>
    <w:rsid w:val="008875BC"/>
    <w:rsid w:val="00890B77"/>
    <w:rsid w:val="008913C9"/>
    <w:rsid w:val="008923AD"/>
    <w:rsid w:val="008924C3"/>
    <w:rsid w:val="008976F1"/>
    <w:rsid w:val="008A0FD3"/>
    <w:rsid w:val="008A5201"/>
    <w:rsid w:val="008A55C0"/>
    <w:rsid w:val="008B1E5D"/>
    <w:rsid w:val="008B3234"/>
    <w:rsid w:val="008B37B8"/>
    <w:rsid w:val="008B4DD9"/>
    <w:rsid w:val="008B4FE2"/>
    <w:rsid w:val="008B5E4E"/>
    <w:rsid w:val="008B6C98"/>
    <w:rsid w:val="008C2795"/>
    <w:rsid w:val="008C5990"/>
    <w:rsid w:val="008C6034"/>
    <w:rsid w:val="008D0372"/>
    <w:rsid w:val="008D0648"/>
    <w:rsid w:val="008E0BD6"/>
    <w:rsid w:val="008E26B1"/>
    <w:rsid w:val="008E4F6C"/>
    <w:rsid w:val="00900693"/>
    <w:rsid w:val="00901B28"/>
    <w:rsid w:val="00905A83"/>
    <w:rsid w:val="00915709"/>
    <w:rsid w:val="009158C9"/>
    <w:rsid w:val="00920596"/>
    <w:rsid w:val="00923D8A"/>
    <w:rsid w:val="009248DC"/>
    <w:rsid w:val="009265D3"/>
    <w:rsid w:val="00932F98"/>
    <w:rsid w:val="00940F42"/>
    <w:rsid w:val="00944443"/>
    <w:rsid w:val="009463FD"/>
    <w:rsid w:val="00950574"/>
    <w:rsid w:val="00950642"/>
    <w:rsid w:val="0095102F"/>
    <w:rsid w:val="0095127C"/>
    <w:rsid w:val="00952AA4"/>
    <w:rsid w:val="00952FB7"/>
    <w:rsid w:val="009564AF"/>
    <w:rsid w:val="00960282"/>
    <w:rsid w:val="0096749F"/>
    <w:rsid w:val="009708F5"/>
    <w:rsid w:val="00970FE1"/>
    <w:rsid w:val="009725A3"/>
    <w:rsid w:val="00972B54"/>
    <w:rsid w:val="00973C75"/>
    <w:rsid w:val="00974432"/>
    <w:rsid w:val="00987F98"/>
    <w:rsid w:val="009918CC"/>
    <w:rsid w:val="0099417E"/>
    <w:rsid w:val="00994DBD"/>
    <w:rsid w:val="009A126B"/>
    <w:rsid w:val="009A4A80"/>
    <w:rsid w:val="009A4D54"/>
    <w:rsid w:val="009B11BE"/>
    <w:rsid w:val="009B27B8"/>
    <w:rsid w:val="009B3277"/>
    <w:rsid w:val="009B35BA"/>
    <w:rsid w:val="009B3A3B"/>
    <w:rsid w:val="009C1200"/>
    <w:rsid w:val="009C2152"/>
    <w:rsid w:val="009D518B"/>
    <w:rsid w:val="009D6027"/>
    <w:rsid w:val="009E149B"/>
    <w:rsid w:val="009E713F"/>
    <w:rsid w:val="009F1180"/>
    <w:rsid w:val="009F228F"/>
    <w:rsid w:val="009F3908"/>
    <w:rsid w:val="00A02A49"/>
    <w:rsid w:val="00A123A7"/>
    <w:rsid w:val="00A131BD"/>
    <w:rsid w:val="00A15D38"/>
    <w:rsid w:val="00A24596"/>
    <w:rsid w:val="00A322DD"/>
    <w:rsid w:val="00A376BB"/>
    <w:rsid w:val="00A37ACD"/>
    <w:rsid w:val="00A402E0"/>
    <w:rsid w:val="00A40974"/>
    <w:rsid w:val="00A412A2"/>
    <w:rsid w:val="00A43647"/>
    <w:rsid w:val="00A46455"/>
    <w:rsid w:val="00A52E2D"/>
    <w:rsid w:val="00A5504A"/>
    <w:rsid w:val="00A6226E"/>
    <w:rsid w:val="00A63358"/>
    <w:rsid w:val="00A66450"/>
    <w:rsid w:val="00A6707E"/>
    <w:rsid w:val="00A71A6A"/>
    <w:rsid w:val="00A82DB6"/>
    <w:rsid w:val="00A87050"/>
    <w:rsid w:val="00A939D2"/>
    <w:rsid w:val="00A94618"/>
    <w:rsid w:val="00A9791E"/>
    <w:rsid w:val="00AA02CE"/>
    <w:rsid w:val="00AA0389"/>
    <w:rsid w:val="00AC138B"/>
    <w:rsid w:val="00AC1817"/>
    <w:rsid w:val="00AC72C6"/>
    <w:rsid w:val="00AD2958"/>
    <w:rsid w:val="00AD3B8D"/>
    <w:rsid w:val="00AD4B4A"/>
    <w:rsid w:val="00AD5511"/>
    <w:rsid w:val="00AE02FA"/>
    <w:rsid w:val="00AE5CB5"/>
    <w:rsid w:val="00AF2EDE"/>
    <w:rsid w:val="00B0087F"/>
    <w:rsid w:val="00B13C2C"/>
    <w:rsid w:val="00B3403C"/>
    <w:rsid w:val="00B34D66"/>
    <w:rsid w:val="00B44C70"/>
    <w:rsid w:val="00B50FAB"/>
    <w:rsid w:val="00B511E3"/>
    <w:rsid w:val="00B625CB"/>
    <w:rsid w:val="00B63439"/>
    <w:rsid w:val="00B66063"/>
    <w:rsid w:val="00B6620B"/>
    <w:rsid w:val="00B66F14"/>
    <w:rsid w:val="00B8027E"/>
    <w:rsid w:val="00B876B5"/>
    <w:rsid w:val="00B977D5"/>
    <w:rsid w:val="00BA2E65"/>
    <w:rsid w:val="00BA3798"/>
    <w:rsid w:val="00BA3C4D"/>
    <w:rsid w:val="00BB08ED"/>
    <w:rsid w:val="00BC56E5"/>
    <w:rsid w:val="00BC682C"/>
    <w:rsid w:val="00BC6925"/>
    <w:rsid w:val="00BD0947"/>
    <w:rsid w:val="00BD190E"/>
    <w:rsid w:val="00BD2FA4"/>
    <w:rsid w:val="00BD5C80"/>
    <w:rsid w:val="00BE20CD"/>
    <w:rsid w:val="00BE5238"/>
    <w:rsid w:val="00BE7E42"/>
    <w:rsid w:val="00BF1B37"/>
    <w:rsid w:val="00BF1C6B"/>
    <w:rsid w:val="00BF3659"/>
    <w:rsid w:val="00BF5697"/>
    <w:rsid w:val="00C04833"/>
    <w:rsid w:val="00C076A0"/>
    <w:rsid w:val="00C07A62"/>
    <w:rsid w:val="00C1104D"/>
    <w:rsid w:val="00C110B5"/>
    <w:rsid w:val="00C12BEF"/>
    <w:rsid w:val="00C17C31"/>
    <w:rsid w:val="00C308A7"/>
    <w:rsid w:val="00C36EE8"/>
    <w:rsid w:val="00C471E0"/>
    <w:rsid w:val="00C509EE"/>
    <w:rsid w:val="00C5431B"/>
    <w:rsid w:val="00C549E6"/>
    <w:rsid w:val="00C5760B"/>
    <w:rsid w:val="00C70A3C"/>
    <w:rsid w:val="00C70C27"/>
    <w:rsid w:val="00C74AF7"/>
    <w:rsid w:val="00C75B91"/>
    <w:rsid w:val="00C75DEE"/>
    <w:rsid w:val="00C7624A"/>
    <w:rsid w:val="00C802D5"/>
    <w:rsid w:val="00C87830"/>
    <w:rsid w:val="00C92CDB"/>
    <w:rsid w:val="00C954C2"/>
    <w:rsid w:val="00C96317"/>
    <w:rsid w:val="00C968B1"/>
    <w:rsid w:val="00CB22FD"/>
    <w:rsid w:val="00CB4D10"/>
    <w:rsid w:val="00CB51DB"/>
    <w:rsid w:val="00CB746B"/>
    <w:rsid w:val="00CD06E7"/>
    <w:rsid w:val="00CD114B"/>
    <w:rsid w:val="00CD238D"/>
    <w:rsid w:val="00CD3DD1"/>
    <w:rsid w:val="00CE03D9"/>
    <w:rsid w:val="00CF4C6A"/>
    <w:rsid w:val="00D00448"/>
    <w:rsid w:val="00D005BD"/>
    <w:rsid w:val="00D01FF3"/>
    <w:rsid w:val="00D0469F"/>
    <w:rsid w:val="00D1273B"/>
    <w:rsid w:val="00D1529E"/>
    <w:rsid w:val="00D160E0"/>
    <w:rsid w:val="00D219B4"/>
    <w:rsid w:val="00D23D49"/>
    <w:rsid w:val="00D30BA2"/>
    <w:rsid w:val="00D320D3"/>
    <w:rsid w:val="00D32100"/>
    <w:rsid w:val="00D40DD8"/>
    <w:rsid w:val="00D42BF8"/>
    <w:rsid w:val="00D447C9"/>
    <w:rsid w:val="00D47171"/>
    <w:rsid w:val="00D63ACD"/>
    <w:rsid w:val="00D72470"/>
    <w:rsid w:val="00D7557F"/>
    <w:rsid w:val="00D80E3B"/>
    <w:rsid w:val="00D819C9"/>
    <w:rsid w:val="00D879CF"/>
    <w:rsid w:val="00DA4AB0"/>
    <w:rsid w:val="00DA563F"/>
    <w:rsid w:val="00DA594A"/>
    <w:rsid w:val="00DA7A9F"/>
    <w:rsid w:val="00DB2C67"/>
    <w:rsid w:val="00DC1D61"/>
    <w:rsid w:val="00DC7C87"/>
    <w:rsid w:val="00DE19EB"/>
    <w:rsid w:val="00DF57FF"/>
    <w:rsid w:val="00DF5906"/>
    <w:rsid w:val="00E02DC6"/>
    <w:rsid w:val="00E0473E"/>
    <w:rsid w:val="00E06F86"/>
    <w:rsid w:val="00E133A4"/>
    <w:rsid w:val="00E1417D"/>
    <w:rsid w:val="00E24A67"/>
    <w:rsid w:val="00E24CC2"/>
    <w:rsid w:val="00E30CB2"/>
    <w:rsid w:val="00E3763B"/>
    <w:rsid w:val="00E4118E"/>
    <w:rsid w:val="00E41A3C"/>
    <w:rsid w:val="00E535F7"/>
    <w:rsid w:val="00E53E3B"/>
    <w:rsid w:val="00E53FB1"/>
    <w:rsid w:val="00E544E9"/>
    <w:rsid w:val="00E57504"/>
    <w:rsid w:val="00E6060F"/>
    <w:rsid w:val="00E61B2E"/>
    <w:rsid w:val="00E63E65"/>
    <w:rsid w:val="00E65575"/>
    <w:rsid w:val="00E66670"/>
    <w:rsid w:val="00E726A0"/>
    <w:rsid w:val="00E733C7"/>
    <w:rsid w:val="00E737DF"/>
    <w:rsid w:val="00E8107E"/>
    <w:rsid w:val="00E82B66"/>
    <w:rsid w:val="00E92488"/>
    <w:rsid w:val="00E925EE"/>
    <w:rsid w:val="00E939F3"/>
    <w:rsid w:val="00EA4CD1"/>
    <w:rsid w:val="00EB100E"/>
    <w:rsid w:val="00EB5B90"/>
    <w:rsid w:val="00EB6155"/>
    <w:rsid w:val="00EC28C5"/>
    <w:rsid w:val="00EC2B82"/>
    <w:rsid w:val="00EC7F5D"/>
    <w:rsid w:val="00ED4656"/>
    <w:rsid w:val="00EE176C"/>
    <w:rsid w:val="00EE212F"/>
    <w:rsid w:val="00EE5997"/>
    <w:rsid w:val="00EF06B1"/>
    <w:rsid w:val="00F03458"/>
    <w:rsid w:val="00F04B13"/>
    <w:rsid w:val="00F11A70"/>
    <w:rsid w:val="00F141B6"/>
    <w:rsid w:val="00F144A5"/>
    <w:rsid w:val="00F175F4"/>
    <w:rsid w:val="00F2463C"/>
    <w:rsid w:val="00F24B09"/>
    <w:rsid w:val="00F278A4"/>
    <w:rsid w:val="00F279F6"/>
    <w:rsid w:val="00F30644"/>
    <w:rsid w:val="00F30795"/>
    <w:rsid w:val="00F30830"/>
    <w:rsid w:val="00F32DF7"/>
    <w:rsid w:val="00F33429"/>
    <w:rsid w:val="00F33EF5"/>
    <w:rsid w:val="00F44600"/>
    <w:rsid w:val="00F47150"/>
    <w:rsid w:val="00F63371"/>
    <w:rsid w:val="00F636A2"/>
    <w:rsid w:val="00F650AE"/>
    <w:rsid w:val="00F74847"/>
    <w:rsid w:val="00F83070"/>
    <w:rsid w:val="00F838C8"/>
    <w:rsid w:val="00F85DDB"/>
    <w:rsid w:val="00F93FF6"/>
    <w:rsid w:val="00FA08ED"/>
    <w:rsid w:val="00FA1188"/>
    <w:rsid w:val="00FA336D"/>
    <w:rsid w:val="00FB4BC5"/>
    <w:rsid w:val="00FC1FE7"/>
    <w:rsid w:val="00FD217E"/>
    <w:rsid w:val="00FD538F"/>
    <w:rsid w:val="00FD7529"/>
    <w:rsid w:val="00FE06DA"/>
    <w:rsid w:val="00FE453E"/>
    <w:rsid w:val="00FE4AAC"/>
    <w:rsid w:val="00FE73FA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9B9F50"/>
  <w15:docId w15:val="{729C6F22-B159-4285-BFFA-3251E79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="Cambria Math" w:hAnsi="Cambria Math" w:cs="Cambria Math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rsid w:val="00DF57FF"/>
    <w:pPr>
      <w:widowControl w:val="0"/>
      <w:autoSpaceDE w:val="0"/>
      <w:autoSpaceDN w:val="0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qFormat/>
    <w:rsid w:val="00581B21"/>
    <w:pPr>
      <w:keepNext/>
      <w:jc w:val="both"/>
      <w:outlineLvl w:val="0"/>
    </w:pPr>
    <w:rPr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581B21"/>
    <w:pPr>
      <w:tabs>
        <w:tab w:val="center" w:pos="4536"/>
        <w:tab w:val="right" w:pos="9072"/>
      </w:tabs>
    </w:pPr>
  </w:style>
  <w:style w:type="paragraph" w:styleId="Szvegtrzsbehzssal">
    <w:name w:val="Body Text Indent"/>
    <w:basedOn w:val="Norml"/>
    <w:rsid w:val="00581B21"/>
    <w:pPr>
      <w:jc w:val="both"/>
    </w:pPr>
    <w:rPr>
      <w:szCs w:val="24"/>
    </w:rPr>
  </w:style>
  <w:style w:type="paragraph" w:styleId="Buborkszveg">
    <w:name w:val="Balloon Text"/>
    <w:basedOn w:val="Norml"/>
    <w:link w:val="BuborkszvegChar"/>
    <w:rsid w:val="00A5504A"/>
    <w:rPr>
      <w:rFonts w:ascii="Wingdings 3" w:hAnsi="Wingdings 3"/>
      <w:sz w:val="16"/>
      <w:szCs w:val="16"/>
    </w:rPr>
  </w:style>
  <w:style w:type="character" w:customStyle="1" w:styleId="BuborkszvegChar">
    <w:name w:val="Buborékszöveg Char"/>
    <w:link w:val="Buborkszveg"/>
    <w:rsid w:val="00A5504A"/>
    <w:rPr>
      <w:rFonts w:ascii="Wingdings 3" w:hAnsi="Wingdings 3" w:cs="Wingdings 3"/>
      <w:sz w:val="16"/>
      <w:szCs w:val="16"/>
    </w:rPr>
  </w:style>
  <w:style w:type="paragraph" w:styleId="Szvegtrzs">
    <w:name w:val="Body Text"/>
    <w:basedOn w:val="Norml"/>
    <w:rsid w:val="00F30795"/>
    <w:pPr>
      <w:spacing w:after="120"/>
    </w:pPr>
  </w:style>
  <w:style w:type="paragraph" w:styleId="lfej">
    <w:name w:val="header"/>
    <w:basedOn w:val="Norml"/>
    <w:link w:val="lfejChar"/>
    <w:rsid w:val="007D6DC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7D6DC8"/>
  </w:style>
  <w:style w:type="character" w:customStyle="1" w:styleId="llbChar">
    <w:name w:val="Élőláb Char"/>
    <w:link w:val="llb"/>
    <w:uiPriority w:val="99"/>
    <w:rsid w:val="00F74847"/>
  </w:style>
  <w:style w:type="character" w:styleId="Kiemels2">
    <w:name w:val="Strong"/>
    <w:uiPriority w:val="99"/>
    <w:qFormat/>
    <w:rsid w:val="00045B15"/>
    <w:rPr>
      <w:b/>
      <w:bCs/>
    </w:rPr>
  </w:style>
  <w:style w:type="paragraph" w:styleId="Listaszerbekezds">
    <w:name w:val="List Paragraph"/>
    <w:basedOn w:val="Norml"/>
    <w:uiPriority w:val="34"/>
    <w:qFormat/>
    <w:rsid w:val="00C87830"/>
    <w:pPr>
      <w:ind w:left="720"/>
      <w:contextualSpacing/>
    </w:pPr>
  </w:style>
  <w:style w:type="paragraph" w:customStyle="1" w:styleId="Default">
    <w:name w:val="Default"/>
    <w:rsid w:val="00F11A7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lWeb">
    <w:name w:val="Normal (Web)"/>
    <w:basedOn w:val="Norml"/>
    <w:uiPriority w:val="99"/>
    <w:unhideWhenUsed/>
    <w:rsid w:val="00520AE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color w:val="000000"/>
      <w:szCs w:val="24"/>
    </w:rPr>
  </w:style>
  <w:style w:type="character" w:styleId="Jegyzethivatkozs">
    <w:name w:val="annotation reference"/>
    <w:basedOn w:val="Bekezdsalapbettpusa"/>
    <w:semiHidden/>
    <w:unhideWhenUsed/>
    <w:rsid w:val="00905A83"/>
    <w:rPr>
      <w:sz w:val="16"/>
      <w:szCs w:val="16"/>
    </w:rPr>
  </w:style>
  <w:style w:type="paragraph" w:styleId="Jegyzetszveg">
    <w:name w:val="annotation text"/>
    <w:basedOn w:val="Norml"/>
    <w:link w:val="JegyzetszvegChar"/>
    <w:semiHidden/>
    <w:unhideWhenUsed/>
    <w:rsid w:val="00905A83"/>
    <w:rPr>
      <w:sz w:val="20"/>
    </w:rPr>
  </w:style>
  <w:style w:type="character" w:customStyle="1" w:styleId="JegyzetszvegChar">
    <w:name w:val="Jegyzetszöveg Char"/>
    <w:basedOn w:val="Bekezdsalapbettpusa"/>
    <w:link w:val="Jegyzetszveg"/>
    <w:semiHidden/>
    <w:rsid w:val="00905A83"/>
    <w:rPr>
      <w:rFonts w:ascii="Times New Roman" w:hAnsi="Times New Roman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rsid w:val="00905A8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semiHidden/>
    <w:rsid w:val="00905A83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deguz.horvath\Desktop\&#250;jak\41_a_1_H&#193;V_TK_alaphagyat&#233;k_ht_gy_FOLY2020_20200131ig%20indult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41_a_1_HÁV_TK_alaphagyaték_ht_gy_FOLY2020_20200131ig indult.dotx</Template>
  <TotalTime>25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Dr. Böröcz Helga közjegyző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Horváth Bendegúz dr.</dc:creator>
  <cp:lastModifiedBy>Andras Olah</cp:lastModifiedBy>
  <cp:revision>13</cp:revision>
  <cp:lastPrinted>2026-02-02T12:46:00Z</cp:lastPrinted>
  <dcterms:created xsi:type="dcterms:W3CDTF">2026-08-25T18:22:00Z</dcterms:created>
  <dcterms:modified xsi:type="dcterms:W3CDTF">2026-08-27T21:04:00Z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371521313</vt:lpwstr>
  </property>
  <property fmtid="{D5CDD505-2E9C-101B-9397-08002B2CF9AE}" pid="3" name="caseid">
    <vt:lpwstr>366300142</vt:lpwstr>
  </property>
  <property fmtid="{D5CDD505-2E9C-101B-9397-08002B2CF9AE}" pid="4" name="caseNumber">
    <vt:lpwstr>11017/N/469/2025</vt:lpwstr>
  </property>
  <property fmtid="{D5CDD505-2E9C-101B-9397-08002B2CF9AE}" pid="5" name="docid">
    <vt:lpwstr>371597561</vt:lpwstr>
  </property>
  <property fmtid="{D5CDD505-2E9C-101B-9397-08002B2CF9AE}" pid="6" name="documentToken">
    <vt:lpwstr>pEBVEgIK162620f9</vt:lpwstr>
  </property>
  <property fmtid="{D5CDD505-2E9C-101B-9397-08002B2CF9AE}" pid="7" name="callbackURL">
    <vt:lpwstr>http://192.168.106.11:41140</vt:lpwstr>
  </property>
</Properties>
</file>